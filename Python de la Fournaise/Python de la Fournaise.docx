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77343D" w14:textId="77777777" w:rsidR="000033A9" w:rsidRPr="00CE2FA3" w:rsidRDefault="000033A9" w:rsidP="000033A9">
      <w:pPr>
        <w:spacing w:after="0" w:line="240" w:lineRule="auto"/>
        <w:rPr>
          <w:lang w:val="fr-FR"/>
        </w:rPr>
      </w:pPr>
    </w:p>
    <w:p w14:paraId="401BE572" w14:textId="77777777" w:rsidR="000033A9" w:rsidRPr="00CE2FA3" w:rsidRDefault="000033A9" w:rsidP="000033A9">
      <w:pPr>
        <w:spacing w:after="0" w:line="240" w:lineRule="auto"/>
        <w:rPr>
          <w:lang w:val="fr-FR"/>
        </w:rPr>
      </w:pPr>
    </w:p>
    <w:p w14:paraId="093E25BA" w14:textId="77777777" w:rsidR="000033A9" w:rsidRPr="00CE2FA3" w:rsidRDefault="000033A9" w:rsidP="000033A9">
      <w:pPr>
        <w:spacing w:after="0" w:line="240" w:lineRule="auto"/>
        <w:rPr>
          <w:lang w:val="fr-FR"/>
        </w:rPr>
      </w:pPr>
    </w:p>
    <w:p w14:paraId="303A05D8" w14:textId="77777777" w:rsidR="000033A9" w:rsidRPr="00CE2FA3" w:rsidRDefault="000033A9" w:rsidP="000033A9">
      <w:pPr>
        <w:spacing w:after="0" w:line="240" w:lineRule="auto"/>
        <w:rPr>
          <w:lang w:val="fr-FR"/>
        </w:rPr>
      </w:pPr>
    </w:p>
    <w:p w14:paraId="3CFF0EEE" w14:textId="77777777" w:rsidR="000033A9" w:rsidRPr="00CE2FA3" w:rsidRDefault="000033A9" w:rsidP="000033A9">
      <w:pPr>
        <w:spacing w:after="0" w:line="240" w:lineRule="auto"/>
        <w:rPr>
          <w:lang w:val="fr-FR"/>
        </w:rPr>
      </w:pPr>
    </w:p>
    <w:p w14:paraId="1FEC83AD" w14:textId="77777777" w:rsidR="000033A9" w:rsidRPr="00CE2FA3" w:rsidRDefault="000033A9" w:rsidP="000033A9">
      <w:pPr>
        <w:spacing w:after="0" w:line="240" w:lineRule="auto"/>
        <w:rPr>
          <w:lang w:val="fr-FR"/>
        </w:rPr>
      </w:pPr>
    </w:p>
    <w:p w14:paraId="4F8434B3" w14:textId="4AA2290F" w:rsidR="000033A9" w:rsidRPr="00CE2FA3" w:rsidRDefault="000D0B8A" w:rsidP="009E58E1">
      <w:pPr>
        <w:pStyle w:val="Cobra-Title"/>
        <w:rPr>
          <w:lang w:val="fr-FR"/>
        </w:rPr>
      </w:pPr>
      <w:r w:rsidRPr="00CE2FA3">
        <w:rPr>
          <w:lang w:val="fr-FR"/>
        </w:rPr>
        <w:t>Python de la Fournaise</w:t>
      </w:r>
    </w:p>
    <w:p w14:paraId="1DE6A15A" w14:textId="5933E7B6" w:rsidR="000033A9" w:rsidRPr="00CE2FA3" w:rsidRDefault="00403E8A" w:rsidP="00565587">
      <w:pPr>
        <w:spacing w:after="0" w:line="240" w:lineRule="auto"/>
        <w:jc w:val="right"/>
        <w:rPr>
          <w:rFonts w:ascii="Clear Sans Light" w:hAnsi="Clear Sans Light" w:cs="Clear Sans Light"/>
          <w:sz w:val="16"/>
          <w:szCs w:val="16"/>
          <w:lang w:val="fr-FR"/>
        </w:rPr>
      </w:pPr>
      <w:r w:rsidRPr="00CE2FA3">
        <w:rPr>
          <w:rFonts w:ascii="Clear Sans Light" w:hAnsi="Clear Sans Light" w:cs="Clear Sans Light"/>
          <w:sz w:val="16"/>
          <w:szCs w:val="16"/>
          <w:lang w:val="fr-FR"/>
        </w:rPr>
        <w:t>Version</w:t>
      </w:r>
      <w:r w:rsidR="000033A9" w:rsidRPr="00CE2FA3">
        <w:rPr>
          <w:rFonts w:ascii="Clear Sans Light" w:hAnsi="Clear Sans Light" w:cs="Clear Sans Light"/>
          <w:sz w:val="16"/>
          <w:szCs w:val="16"/>
          <w:lang w:val="fr-FR"/>
        </w:rPr>
        <w:t xml:space="preserve"> 1.</w:t>
      </w:r>
      <w:r w:rsidR="1F6A2EDE" w:rsidRPr="034E1FCC">
        <w:rPr>
          <w:rFonts w:ascii="Clear Sans Light" w:hAnsi="Clear Sans Light" w:cs="Clear Sans Light"/>
          <w:sz w:val="16"/>
          <w:szCs w:val="16"/>
          <w:lang w:val="fr-FR"/>
        </w:rPr>
        <w:t>3</w:t>
      </w:r>
    </w:p>
    <w:p w14:paraId="33C8C9DF" w14:textId="77777777" w:rsidR="000033A9" w:rsidRPr="00CE2FA3" w:rsidRDefault="000033A9" w:rsidP="000033A9">
      <w:pPr>
        <w:spacing w:after="0" w:line="240" w:lineRule="auto"/>
        <w:rPr>
          <w:rFonts w:ascii="Clear Sans" w:hAnsi="Clear Sans" w:cs="Clear Sans"/>
          <w:lang w:val="fr-FR"/>
        </w:rPr>
      </w:pPr>
    </w:p>
    <w:p w14:paraId="38F53120" w14:textId="77777777" w:rsidR="000033A9" w:rsidRPr="00CE2FA3" w:rsidRDefault="000033A9" w:rsidP="000033A9">
      <w:pPr>
        <w:spacing w:after="0" w:line="240" w:lineRule="auto"/>
        <w:rPr>
          <w:rFonts w:ascii="Clear Sans" w:hAnsi="Clear Sans" w:cs="Clear Sans"/>
          <w:lang w:val="fr-FR"/>
        </w:rPr>
      </w:pPr>
    </w:p>
    <w:p w14:paraId="316A6C8C" w14:textId="77777777" w:rsidR="00BB7C52" w:rsidRPr="00CE2FA3" w:rsidRDefault="00BB7C52" w:rsidP="000033A9">
      <w:pPr>
        <w:spacing w:after="0" w:line="240" w:lineRule="auto"/>
        <w:rPr>
          <w:rFonts w:ascii="Clear Sans" w:hAnsi="Clear Sans" w:cs="Clear Sans"/>
          <w:lang w:val="fr-FR"/>
        </w:rPr>
      </w:pPr>
    </w:p>
    <w:p w14:paraId="5AD2FB1E" w14:textId="77777777" w:rsidR="00BB7C52" w:rsidRPr="00CE2FA3" w:rsidRDefault="00BB7C52" w:rsidP="000033A9">
      <w:pPr>
        <w:spacing w:after="0" w:line="240" w:lineRule="auto"/>
        <w:rPr>
          <w:rFonts w:ascii="Clear Sans" w:hAnsi="Clear Sans" w:cs="Clear Sans"/>
          <w:lang w:val="fr-FR"/>
        </w:rPr>
      </w:pPr>
    </w:p>
    <w:p w14:paraId="6AF899F1" w14:textId="77777777" w:rsidR="00BB7C52" w:rsidRPr="00CE2FA3" w:rsidRDefault="00BB7C52" w:rsidP="000033A9">
      <w:pPr>
        <w:spacing w:after="0" w:line="240" w:lineRule="auto"/>
        <w:rPr>
          <w:rFonts w:ascii="Clear Sans" w:hAnsi="Clear Sans" w:cs="Clear Sans"/>
          <w:lang w:val="fr-FR"/>
        </w:rPr>
      </w:pPr>
    </w:p>
    <w:p w14:paraId="5E36AFE8" w14:textId="77777777" w:rsidR="00BB7C52" w:rsidRPr="00CE2FA3" w:rsidRDefault="00BB7C52" w:rsidP="000033A9">
      <w:pPr>
        <w:spacing w:after="0" w:line="240" w:lineRule="auto"/>
        <w:rPr>
          <w:rFonts w:ascii="Clear Sans" w:hAnsi="Clear Sans" w:cs="Clear Sans"/>
          <w:lang w:val="fr-FR"/>
        </w:rPr>
      </w:pPr>
    </w:p>
    <w:p w14:paraId="73072CC6" w14:textId="77777777" w:rsidR="00BB7C52" w:rsidRPr="00CE2FA3" w:rsidRDefault="00BB7C52" w:rsidP="000033A9">
      <w:pPr>
        <w:spacing w:after="0" w:line="240" w:lineRule="auto"/>
        <w:rPr>
          <w:rFonts w:ascii="Clear Sans" w:hAnsi="Clear Sans" w:cs="Clear Sans"/>
          <w:lang w:val="fr-FR"/>
        </w:rPr>
      </w:pPr>
    </w:p>
    <w:p w14:paraId="754D8B6E" w14:textId="77777777" w:rsidR="00BB7C52" w:rsidRPr="00CE2FA3" w:rsidRDefault="00BB7C52" w:rsidP="000033A9">
      <w:pPr>
        <w:spacing w:after="0" w:line="240" w:lineRule="auto"/>
        <w:rPr>
          <w:rFonts w:ascii="Clear Sans" w:hAnsi="Clear Sans" w:cs="Clear Sans"/>
          <w:lang w:val="fr-FR"/>
        </w:rPr>
      </w:pPr>
      <w:r w:rsidRPr="00CE2FA3">
        <w:rPr>
          <w:rFonts w:ascii="Clear Sans" w:hAnsi="Clear Sans" w:cs="Clear Sans"/>
          <w:noProof/>
          <w:lang w:val="fr-FR"/>
        </w:rPr>
        <w:drawing>
          <wp:anchor distT="0" distB="0" distL="114300" distR="114300" simplePos="0" relativeHeight="251658241" behindDoc="1" locked="0" layoutInCell="1" allowOverlap="1" wp14:anchorId="54FF0F20" wp14:editId="57F427D3">
            <wp:simplePos x="0" y="0"/>
            <wp:positionH relativeFrom="margin">
              <wp:align>center</wp:align>
            </wp:positionH>
            <wp:positionV relativeFrom="paragraph">
              <wp:posOffset>10795</wp:posOffset>
            </wp:positionV>
            <wp:extent cx="2179320" cy="217932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EB038E" w14:textId="77777777" w:rsidR="00BB7C52" w:rsidRPr="00CE2FA3" w:rsidRDefault="00BB7C52" w:rsidP="000033A9">
      <w:pPr>
        <w:spacing w:after="0" w:line="240" w:lineRule="auto"/>
        <w:rPr>
          <w:rFonts w:ascii="Clear Sans" w:hAnsi="Clear Sans" w:cs="Clear Sans"/>
          <w:lang w:val="fr-FR"/>
        </w:rPr>
      </w:pPr>
    </w:p>
    <w:p w14:paraId="64F43D85" w14:textId="77777777" w:rsidR="00BB7C52" w:rsidRPr="00CE2FA3" w:rsidRDefault="00BB7C52" w:rsidP="000033A9">
      <w:pPr>
        <w:spacing w:after="0" w:line="240" w:lineRule="auto"/>
        <w:rPr>
          <w:rFonts w:ascii="Clear Sans" w:hAnsi="Clear Sans" w:cs="Clear Sans"/>
          <w:lang w:val="fr-FR"/>
        </w:rPr>
      </w:pPr>
    </w:p>
    <w:p w14:paraId="08E8F67B" w14:textId="77777777" w:rsidR="00BB7C52" w:rsidRPr="00CE2FA3" w:rsidRDefault="00BB7C52" w:rsidP="000033A9">
      <w:pPr>
        <w:spacing w:after="0" w:line="240" w:lineRule="auto"/>
        <w:rPr>
          <w:rFonts w:ascii="Clear Sans" w:hAnsi="Clear Sans" w:cs="Clear Sans"/>
          <w:lang w:val="fr-FR"/>
        </w:rPr>
      </w:pPr>
    </w:p>
    <w:p w14:paraId="6C447405" w14:textId="77777777" w:rsidR="000033A9" w:rsidRPr="00CE2FA3" w:rsidRDefault="000033A9" w:rsidP="000033A9">
      <w:pPr>
        <w:spacing w:after="0" w:line="240" w:lineRule="auto"/>
        <w:jc w:val="center"/>
        <w:rPr>
          <w:rFonts w:ascii="Clear Sans" w:hAnsi="Clear Sans" w:cs="Clear Sans"/>
          <w:noProof/>
          <w:lang w:val="fr-FR"/>
        </w:rPr>
      </w:pPr>
    </w:p>
    <w:p w14:paraId="1923CB85" w14:textId="77777777" w:rsidR="003E0F57" w:rsidRPr="00CE2FA3" w:rsidRDefault="003E0F57" w:rsidP="000033A9">
      <w:pPr>
        <w:spacing w:after="0" w:line="240" w:lineRule="auto"/>
        <w:jc w:val="center"/>
        <w:rPr>
          <w:rFonts w:ascii="Clear Sans" w:hAnsi="Clear Sans" w:cs="Clear Sans"/>
          <w:lang w:val="fr-FR"/>
        </w:rPr>
      </w:pPr>
    </w:p>
    <w:p w14:paraId="0D436FC8" w14:textId="77777777" w:rsidR="000033A9" w:rsidRPr="00CE2FA3" w:rsidRDefault="000033A9" w:rsidP="000033A9">
      <w:pPr>
        <w:spacing w:after="0" w:line="240" w:lineRule="auto"/>
        <w:jc w:val="center"/>
        <w:rPr>
          <w:rFonts w:ascii="Clear Sans" w:hAnsi="Clear Sans" w:cs="Clear Sans"/>
          <w:lang w:val="fr-FR"/>
        </w:rPr>
      </w:pPr>
    </w:p>
    <w:p w14:paraId="6F24038D" w14:textId="77777777" w:rsidR="00BE0E99" w:rsidRPr="00CE2FA3" w:rsidRDefault="00BB7C52">
      <w:pPr>
        <w:rPr>
          <w:rFonts w:ascii="Clear Sans Light" w:hAnsi="Clear Sans Light" w:cs="Clear Sans Light"/>
          <w:lang w:val="fr-FR"/>
        </w:rPr>
      </w:pPr>
      <w:r w:rsidRPr="00CE2FA3">
        <w:rPr>
          <w:rFonts w:ascii="Clear Sans Light" w:hAnsi="Clear Sans Light" w:cs="Clear Sans Light"/>
          <w:noProof/>
          <w:lang w:val="fr-FR"/>
        </w:rPr>
        <w:drawing>
          <wp:anchor distT="0" distB="0" distL="114300" distR="114300" simplePos="0" relativeHeight="251658240" behindDoc="1" locked="0" layoutInCell="1" allowOverlap="1" wp14:anchorId="4CA8A464" wp14:editId="7CB768E4">
            <wp:simplePos x="0" y="0"/>
            <wp:positionH relativeFrom="margin">
              <wp:align>right</wp:align>
            </wp:positionH>
            <wp:positionV relativeFrom="paragraph">
              <wp:posOffset>4211320</wp:posOffset>
            </wp:positionV>
            <wp:extent cx="1720215" cy="435191"/>
            <wp:effectExtent l="0" t="0" r="0" b="317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0215" cy="435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E99" w:rsidRPr="00CE2FA3">
        <w:rPr>
          <w:rFonts w:ascii="Clear Sans Light" w:hAnsi="Clear Sans Light" w:cs="Clear Sans Light"/>
          <w:lang w:val="fr-FR"/>
        </w:rPr>
        <w:br w:type="page"/>
      </w:r>
    </w:p>
    <w:p w14:paraId="53A92564" w14:textId="0FBA0549" w:rsidR="000033A9" w:rsidRPr="00CE2FA3" w:rsidRDefault="000033A9" w:rsidP="009E58E1">
      <w:pPr>
        <w:pStyle w:val="Cobra-Title1"/>
        <w:rPr>
          <w:lang w:val="fr-FR"/>
        </w:rPr>
      </w:pPr>
      <w:r w:rsidRPr="1DB8D2D0">
        <w:rPr>
          <w:lang w:val="fr-FR"/>
        </w:rPr>
        <w:t>Introduction</w:t>
      </w:r>
    </w:p>
    <w:p w14:paraId="696FB3B7" w14:textId="5F595ECE" w:rsidR="1DB8D2D0" w:rsidRDefault="1DB8D2D0" w:rsidP="1DB8D2D0">
      <w:pPr>
        <w:pStyle w:val="Cobra-Title1"/>
        <w:numPr>
          <w:ilvl w:val="0"/>
          <w:numId w:val="0"/>
        </w:numPr>
        <w:rPr>
          <w:lang w:val="fr-FR"/>
        </w:rPr>
      </w:pPr>
    </w:p>
    <w:p w14:paraId="44D32319" w14:textId="3F5C05EA" w:rsidR="00831822" w:rsidRPr="00CE2FA3" w:rsidRDefault="00831822" w:rsidP="0067408C">
      <w:pPr>
        <w:spacing w:after="0" w:line="240" w:lineRule="auto"/>
        <w:rPr>
          <w:rFonts w:ascii="Clear Sans" w:hAnsi="Clear Sans" w:cs="Clear Sans"/>
          <w:lang w:val="fr-FR"/>
        </w:rPr>
      </w:pPr>
    </w:p>
    <w:p w14:paraId="2ACDB955" w14:textId="65639833" w:rsidR="006535F0" w:rsidRPr="00CE2FA3" w:rsidRDefault="160B5DF2" w:rsidP="1DB8D2D0">
      <w:pPr>
        <w:pStyle w:val="Cobra-Normal"/>
        <w:ind w:firstLine="708"/>
        <w:rPr>
          <w:lang w:val="fr-FR"/>
        </w:rPr>
      </w:pPr>
      <w:r w:rsidRPr="1DB8D2D0">
        <w:rPr>
          <w:lang w:val="fr-FR"/>
        </w:rPr>
        <w:t>Le Piton de la Fournaise est un volcan culminant à 2 631 mètres d'altitude. Il a une forme de cône de 30 km de diamètre, couvrant 26% de la superficie de la Réunion. Il est âgé d'environ 500 000 ans et est l'un des volcans les plus actifs dans le monde avec une moyenne d'une éruption tous les 9 mois durant les 10 dernières années.</w:t>
      </w:r>
    </w:p>
    <w:p w14:paraId="0AFE3953" w14:textId="75B1C5D1" w:rsidR="006535F0" w:rsidRPr="00CE2FA3" w:rsidRDefault="160B5DF2" w:rsidP="1DB8D2D0">
      <w:pPr>
        <w:pStyle w:val="Cobra-Normal"/>
        <w:ind w:firstLine="708"/>
        <w:rPr>
          <w:lang w:val="fr-FR"/>
        </w:rPr>
      </w:pPr>
      <w:r w:rsidRPr="1DB8D2D0">
        <w:rPr>
          <w:lang w:val="fr-FR"/>
        </w:rPr>
        <w:t>Vous êtes un dodo touriste venu de l’île Maurice pour admirer le cratère, mais en y arrivant, un énorme séisme enclenche l'éruption et vous devez tout faire pour vous abriter sous peine d'extinction de l'espèce.</w:t>
      </w:r>
    </w:p>
    <w:p w14:paraId="1D2A4195" w14:textId="20688FA3" w:rsidR="00A646A0" w:rsidRPr="00CE2FA3" w:rsidRDefault="27ECEF58" w:rsidP="00585C50">
      <w:pPr>
        <w:pStyle w:val="Cobra-Annotation"/>
        <w:rPr>
          <w:lang w:val="fr-FR"/>
        </w:rPr>
      </w:pPr>
      <w:r>
        <w:rPr>
          <w:noProof/>
        </w:rPr>
        <w:drawing>
          <wp:inline distT="0" distB="0" distL="0" distR="0" wp14:anchorId="1BBF9CED" wp14:editId="71B45339">
            <wp:extent cx="5010148" cy="2952750"/>
            <wp:effectExtent l="0" t="0" r="0" b="0"/>
            <wp:docPr id="5751439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3">
                      <a:extLst>
                        <a:ext uri="{28A0092B-C50C-407E-A947-70E740481C1C}">
                          <a14:useLocalDpi xmlns:a14="http://schemas.microsoft.com/office/drawing/2010/main" val="0"/>
                        </a:ext>
                      </a:extLst>
                    </a:blip>
                    <a:stretch>
                      <a:fillRect/>
                    </a:stretch>
                  </pic:blipFill>
                  <pic:spPr>
                    <a:xfrm>
                      <a:off x="0" y="0"/>
                      <a:ext cx="5010148" cy="2952750"/>
                    </a:xfrm>
                    <a:prstGeom prst="rect">
                      <a:avLst/>
                    </a:prstGeom>
                  </pic:spPr>
                </pic:pic>
              </a:graphicData>
            </a:graphic>
          </wp:inline>
        </w:drawing>
      </w:r>
    </w:p>
    <w:p w14:paraId="4121D27E" w14:textId="05943E4E" w:rsidR="001F71E0" w:rsidRDefault="00585C50" w:rsidP="00585C50">
      <w:pPr>
        <w:pStyle w:val="Cobra-Annotation"/>
      </w:pPr>
      <w:r>
        <w:t xml:space="preserve">Image de volcan </w:t>
      </w:r>
      <w:proofErr w:type="spellStart"/>
      <w:r>
        <w:t>en</w:t>
      </w:r>
      <w:proofErr w:type="spellEnd"/>
      <w:r>
        <w:t xml:space="preserve"> irruption</w:t>
      </w:r>
    </w:p>
    <w:p w14:paraId="2BA87662" w14:textId="230EC8C4" w:rsidR="003260F3" w:rsidRPr="00CE2FA3" w:rsidRDefault="003260F3" w:rsidP="1DB8D2D0">
      <w:pPr>
        <w:spacing w:line="240" w:lineRule="auto"/>
      </w:pPr>
    </w:p>
    <w:p w14:paraId="78D252AF" w14:textId="77777777" w:rsidR="003260F3" w:rsidRPr="00CE2FA3" w:rsidRDefault="003260F3" w:rsidP="0067408C">
      <w:pPr>
        <w:spacing w:line="240" w:lineRule="auto"/>
        <w:jc w:val="both"/>
        <w:rPr>
          <w:rFonts w:ascii="Clear Sans Light" w:hAnsi="Clear Sans Light" w:cs="Clear Sans Light"/>
          <w:lang w:val="fr-FR"/>
        </w:rPr>
      </w:pPr>
    </w:p>
    <w:p w14:paraId="37BAEF8C" w14:textId="77777777" w:rsidR="003260F3" w:rsidRPr="00CE2FA3" w:rsidRDefault="003260F3" w:rsidP="0067408C">
      <w:pPr>
        <w:spacing w:line="240" w:lineRule="auto"/>
        <w:jc w:val="both"/>
        <w:rPr>
          <w:rFonts w:ascii="Clear Sans Light" w:hAnsi="Clear Sans Light" w:cs="Clear Sans Light"/>
          <w:lang w:val="fr-FR"/>
        </w:rPr>
      </w:pPr>
    </w:p>
    <w:p w14:paraId="19849DF6" w14:textId="77777777" w:rsidR="003260F3" w:rsidRPr="00CE2FA3" w:rsidRDefault="003260F3" w:rsidP="0067408C">
      <w:pPr>
        <w:spacing w:line="240" w:lineRule="auto"/>
        <w:jc w:val="both"/>
        <w:rPr>
          <w:rFonts w:ascii="Clear Sans Light" w:hAnsi="Clear Sans Light" w:cs="Clear Sans Light"/>
          <w:lang w:val="fr-FR"/>
        </w:rPr>
      </w:pPr>
    </w:p>
    <w:p w14:paraId="0FACA084" w14:textId="77777777" w:rsidR="003260F3" w:rsidRPr="00CE2FA3" w:rsidRDefault="003260F3" w:rsidP="0067408C">
      <w:pPr>
        <w:spacing w:line="240" w:lineRule="auto"/>
        <w:jc w:val="both"/>
        <w:rPr>
          <w:rFonts w:ascii="Clear Sans Light" w:hAnsi="Clear Sans Light" w:cs="Clear Sans Light"/>
          <w:lang w:val="fr-FR"/>
        </w:rPr>
      </w:pPr>
    </w:p>
    <w:p w14:paraId="6C9699A1" w14:textId="77777777" w:rsidR="003260F3" w:rsidRPr="00CE2FA3" w:rsidRDefault="003260F3" w:rsidP="0067408C">
      <w:pPr>
        <w:spacing w:line="240" w:lineRule="auto"/>
        <w:jc w:val="both"/>
        <w:rPr>
          <w:rFonts w:ascii="Clear Sans Light" w:hAnsi="Clear Sans Light" w:cs="Clear Sans Light"/>
          <w:lang w:val="fr-FR"/>
        </w:rPr>
      </w:pPr>
    </w:p>
    <w:p w14:paraId="0F4CDF05" w14:textId="4A1A15F2" w:rsidR="00DC03B8" w:rsidRPr="00CE2FA3" w:rsidRDefault="00DC03B8" w:rsidP="00E00405">
      <w:pPr>
        <w:spacing w:line="240" w:lineRule="auto"/>
        <w:jc w:val="both"/>
        <w:rPr>
          <w:rFonts w:ascii="Clear Sans Light" w:hAnsi="Clear Sans Light" w:cs="Clear Sans Light"/>
          <w:sz w:val="18"/>
          <w:szCs w:val="18"/>
          <w:lang w:val="fr-FR"/>
        </w:rPr>
      </w:pPr>
      <w:r w:rsidRPr="00CE2FA3">
        <w:rPr>
          <w:rFonts w:ascii="Clear Sans" w:hAnsi="Clear Sans" w:cs="Clear Sans"/>
          <w:lang w:val="fr-FR"/>
        </w:rPr>
        <w:br w:type="page"/>
      </w:r>
    </w:p>
    <w:p w14:paraId="13146FA0" w14:textId="77777777" w:rsidR="00DC03B8" w:rsidRPr="00CE2FA3" w:rsidRDefault="00B35E92" w:rsidP="009E58E1">
      <w:pPr>
        <w:pStyle w:val="Cobra-Title1"/>
        <w:rPr>
          <w:lang w:val="fr-FR"/>
        </w:rPr>
      </w:pPr>
      <w:r w:rsidRPr="1DB8D2D0">
        <w:rPr>
          <w:lang w:val="fr-FR"/>
        </w:rPr>
        <w:t>Consignes</w:t>
      </w:r>
    </w:p>
    <w:p w14:paraId="4EB4FC7E" w14:textId="0C91BF19" w:rsidR="00192E8B" w:rsidRPr="00CE2FA3" w:rsidRDefault="00192E8B" w:rsidP="41654882">
      <w:pPr>
        <w:pStyle w:val="Cobra-NormalTick"/>
        <w:numPr>
          <w:ilvl w:val="0"/>
          <w:numId w:val="0"/>
        </w:numPr>
        <w:spacing w:after="0"/>
        <w:rPr>
          <w:lang w:val="fr-FR"/>
        </w:rPr>
      </w:pPr>
    </w:p>
    <w:p w14:paraId="70FAE415" w14:textId="095A903F" w:rsidR="41654882" w:rsidRDefault="41654882" w:rsidP="41654882">
      <w:pPr>
        <w:pStyle w:val="Cobra-NormalTick"/>
        <w:numPr>
          <w:ilvl w:val="0"/>
          <w:numId w:val="0"/>
        </w:numPr>
        <w:spacing w:after="0"/>
        <w:rPr>
          <w:lang w:val="fr-FR"/>
        </w:rPr>
      </w:pPr>
    </w:p>
    <w:p w14:paraId="55CDB62C" w14:textId="5692040A" w:rsidR="30E9D1B5" w:rsidRDefault="30E9D1B5" w:rsidP="41654882">
      <w:pPr>
        <w:pStyle w:val="Cobra-NormalTick"/>
        <w:rPr>
          <w:lang w:val="fr-FR"/>
        </w:rPr>
      </w:pPr>
      <w:r w:rsidRPr="41654882">
        <w:rPr>
          <w:lang w:val="fr-FR"/>
        </w:rPr>
        <w:t>Sur ce projet, il vous sera demandé de choisir comme nom de repository : </w:t>
      </w:r>
      <w:proofErr w:type="spellStart"/>
      <w:r w:rsidRPr="41654882">
        <w:rPr>
          <w:lang w:val="fr-FR"/>
        </w:rPr>
        <w:t>ccpython_dodo</w:t>
      </w:r>
      <w:proofErr w:type="spellEnd"/>
      <w:r w:rsidRPr="41654882">
        <w:rPr>
          <w:lang w:val="fr-FR"/>
        </w:rPr>
        <w:t>. </w:t>
      </w:r>
    </w:p>
    <w:p w14:paraId="6B674C02" w14:textId="2DE97B7B" w:rsidR="30E9D1B5" w:rsidRDefault="30E9D1B5" w:rsidP="41654882">
      <w:pPr>
        <w:pStyle w:val="Cobra-NormalTick"/>
        <w:rPr>
          <w:lang w:val="fr-FR"/>
        </w:rPr>
      </w:pPr>
      <w:r w:rsidRPr="00991FEC">
        <w:rPr>
          <w:lang w:val="fr-FR"/>
        </w:rPr>
        <w:t>N’oubliez pas de push régulièrement.  </w:t>
      </w:r>
    </w:p>
    <w:p w14:paraId="72C6362F" w14:textId="62130954" w:rsidR="30E9D1B5" w:rsidRDefault="30E9D1B5" w:rsidP="41654882">
      <w:pPr>
        <w:pStyle w:val="Cobra-NormalTick"/>
        <w:rPr>
          <w:lang w:val="fr-FR"/>
        </w:rPr>
      </w:pPr>
      <w:r w:rsidRPr="00991FEC">
        <w:rPr>
          <w:lang w:val="fr-FR"/>
        </w:rPr>
        <w:t>En cas de question, pensez à demander de l’aide à votre voisin de droite. Puis de gauche. Demandez enfin à un Cobra (ceux-là ne mordent pas) si vous êtes toujours bloqué(e).  </w:t>
      </w:r>
    </w:p>
    <w:p w14:paraId="358F8324" w14:textId="29656A1A" w:rsidR="30E9D1B5" w:rsidRDefault="30E9D1B5" w:rsidP="41654882">
      <w:pPr>
        <w:pStyle w:val="Cobra-NormalTick"/>
        <w:rPr>
          <w:lang w:val="fr-FR"/>
        </w:rPr>
      </w:pPr>
      <w:r w:rsidRPr="00991FEC">
        <w:rPr>
          <w:lang w:val="fr-FR"/>
        </w:rPr>
        <w:t>Vous avez tout à fait le droit d’utiliser internet pour trouver des réponses ou pour vous renseigner.  </w:t>
      </w:r>
    </w:p>
    <w:p w14:paraId="3B5AE51F" w14:textId="4819615E" w:rsidR="30E9D1B5" w:rsidRDefault="30E9D1B5" w:rsidP="41654882">
      <w:pPr>
        <w:pStyle w:val="Cobra-NormalTick"/>
        <w:rPr>
          <w:lang w:val="fr-FR"/>
        </w:rPr>
      </w:pPr>
      <w:r w:rsidRPr="00991FEC">
        <w:rPr>
          <w:lang w:val="fr-FR"/>
        </w:rPr>
        <w:t>N’hésitez pas à faire des bonus et à ajouter des fonctionnalités lorsque votre projet sera terminé et validé.  </w:t>
      </w:r>
    </w:p>
    <w:p w14:paraId="168EB9CF" w14:textId="37200CE3" w:rsidR="41654882" w:rsidRDefault="41654882" w:rsidP="41654882">
      <w:pPr>
        <w:pStyle w:val="Cobra-NormalTick"/>
        <w:numPr>
          <w:ilvl w:val="0"/>
          <w:numId w:val="0"/>
        </w:numPr>
        <w:rPr>
          <w:lang w:val="fr-FR"/>
        </w:rPr>
      </w:pPr>
    </w:p>
    <w:p w14:paraId="599AF9DA" w14:textId="77777777" w:rsidR="009775E9" w:rsidRPr="00CE2FA3" w:rsidRDefault="009775E9" w:rsidP="009775E9">
      <w:pPr>
        <w:pStyle w:val="Cobra-NormalTick"/>
        <w:numPr>
          <w:ilvl w:val="0"/>
          <w:numId w:val="0"/>
        </w:numPr>
        <w:ind w:left="720" w:hanging="360"/>
        <w:rPr>
          <w:rFonts w:ascii="Arial" w:hAnsi="Arial" w:cs="Arial"/>
          <w:color w:val="000000"/>
          <w:shd w:val="clear" w:color="auto" w:fill="FFFFFF"/>
          <w:lang w:val="fr-FR"/>
        </w:rPr>
      </w:pPr>
    </w:p>
    <w:p w14:paraId="49B2479A" w14:textId="424ED73C" w:rsidR="009775E9" w:rsidRPr="00CE2FA3" w:rsidRDefault="009775E9" w:rsidP="009775E9">
      <w:pPr>
        <w:pStyle w:val="Cobra-NormalTick"/>
        <w:numPr>
          <w:ilvl w:val="0"/>
          <w:numId w:val="0"/>
        </w:numPr>
        <w:ind w:left="720" w:hanging="360"/>
        <w:rPr>
          <w:rFonts w:ascii="Arial" w:hAnsi="Arial" w:cs="Arial"/>
          <w:color w:val="000000"/>
          <w:shd w:val="clear" w:color="auto" w:fill="FFFFFF"/>
          <w:lang w:val="fr-FR"/>
        </w:rPr>
      </w:pPr>
      <w:r w:rsidRPr="00CE2FA3">
        <w:rPr>
          <w:rFonts w:ascii="Arial" w:hAnsi="Arial" w:cs="Arial"/>
          <w:color w:val="000000"/>
          <w:shd w:val="clear" w:color="auto" w:fill="FFFFFF"/>
          <w:lang w:val="fr-FR"/>
        </w:rPr>
        <w:br w:type="page"/>
      </w:r>
    </w:p>
    <w:p w14:paraId="65A3DEEE" w14:textId="0A14A3D6" w:rsidR="009775E9" w:rsidRPr="00CE2FA3" w:rsidRDefault="00257B25" w:rsidP="41654882">
      <w:pPr>
        <w:pStyle w:val="Cobra-Title1"/>
        <w:rPr>
          <w:lang w:val="fr-FR"/>
        </w:rPr>
      </w:pPr>
      <w:r w:rsidRPr="41654882">
        <w:rPr>
          <w:lang w:val="fr-FR"/>
        </w:rPr>
        <w:t xml:space="preserve">Des </w:t>
      </w:r>
      <w:r w:rsidR="0012718B" w:rsidRPr="41654882">
        <w:rPr>
          <w:lang w:val="fr-FR"/>
        </w:rPr>
        <w:t>défis</w:t>
      </w:r>
      <w:r w:rsidRPr="41654882">
        <w:rPr>
          <w:lang w:val="fr-FR"/>
        </w:rPr>
        <w:t xml:space="preserve"> pour des Dodos</w:t>
      </w:r>
    </w:p>
    <w:p w14:paraId="6BB944AB" w14:textId="77777777" w:rsidR="00D948AC" w:rsidRPr="00CE2FA3" w:rsidRDefault="00D948AC" w:rsidP="00257B25">
      <w:pPr>
        <w:pStyle w:val="Cobra-Title1"/>
        <w:numPr>
          <w:ilvl w:val="0"/>
          <w:numId w:val="0"/>
        </w:numPr>
        <w:ind w:left="1080" w:hanging="720"/>
        <w:rPr>
          <w:lang w:val="fr-FR"/>
        </w:rPr>
      </w:pPr>
    </w:p>
    <w:p w14:paraId="4B8FAC41" w14:textId="77777777" w:rsidR="00257B25" w:rsidRPr="00CE2FA3" w:rsidRDefault="00257B25" w:rsidP="0012718B">
      <w:pPr>
        <w:pStyle w:val="Cobra-Titre2"/>
        <w:numPr>
          <w:ilvl w:val="0"/>
          <w:numId w:val="0"/>
        </w:numPr>
        <w:rPr>
          <w:lang w:val="fr-FR"/>
        </w:rPr>
      </w:pPr>
    </w:p>
    <w:p w14:paraId="08E73C55" w14:textId="05914237" w:rsidR="00257B25" w:rsidRPr="00CE2FA3" w:rsidRDefault="00257B25" w:rsidP="41654882">
      <w:pPr>
        <w:pStyle w:val="Cobra-Titre2"/>
        <w:rPr>
          <w:lang w:val="fr-FR"/>
        </w:rPr>
      </w:pPr>
      <w:r w:rsidRPr="41654882">
        <w:rPr>
          <w:lang w:val="fr-FR"/>
        </w:rPr>
        <w:t>Un message important.</w:t>
      </w:r>
    </w:p>
    <w:p w14:paraId="14283596" w14:textId="77777777" w:rsidR="00F35116" w:rsidRPr="00CE2FA3" w:rsidRDefault="00F35116" w:rsidP="00F35116">
      <w:pPr>
        <w:pStyle w:val="Cobra-Title1"/>
        <w:numPr>
          <w:ilvl w:val="0"/>
          <w:numId w:val="0"/>
        </w:numPr>
        <w:ind w:left="1080" w:hanging="720"/>
        <w:rPr>
          <w:lang w:val="fr-FR"/>
        </w:rPr>
      </w:pPr>
    </w:p>
    <w:p w14:paraId="03AF7686" w14:textId="59E59070" w:rsidR="00292D0E" w:rsidRPr="00CE2FA3" w:rsidRDefault="00B70AF6" w:rsidP="1DB8D2D0">
      <w:pPr>
        <w:pStyle w:val="Cobra-Normal"/>
        <w:ind w:firstLine="708"/>
        <w:rPr>
          <w:lang w:val="fr-FR"/>
        </w:rPr>
      </w:pPr>
      <w:r w:rsidRPr="1DB8D2D0">
        <w:rPr>
          <w:lang w:val="fr-FR"/>
        </w:rPr>
        <w:t>Pendant votre vol pour vous mettre à l’</w:t>
      </w:r>
      <w:r w:rsidR="00F0583C" w:rsidRPr="1DB8D2D0">
        <w:rPr>
          <w:lang w:val="fr-FR"/>
        </w:rPr>
        <w:t>abri</w:t>
      </w:r>
      <w:r w:rsidR="004E22FA" w:rsidRPr="1DB8D2D0">
        <w:rPr>
          <w:lang w:val="fr-FR"/>
        </w:rPr>
        <w:t>,</w:t>
      </w:r>
      <w:r w:rsidR="00F0583C" w:rsidRPr="1DB8D2D0">
        <w:rPr>
          <w:lang w:val="fr-FR"/>
        </w:rPr>
        <w:t xml:space="preserve"> vous </w:t>
      </w:r>
      <w:r w:rsidR="00A646A0" w:rsidRPr="1DB8D2D0">
        <w:rPr>
          <w:lang w:val="fr-FR"/>
        </w:rPr>
        <w:t xml:space="preserve">vous </w:t>
      </w:r>
      <w:r w:rsidR="00F0583C" w:rsidRPr="1DB8D2D0">
        <w:rPr>
          <w:lang w:val="fr-FR"/>
        </w:rPr>
        <w:t xml:space="preserve">apercevez </w:t>
      </w:r>
      <w:r w:rsidR="002F79C7" w:rsidRPr="1DB8D2D0">
        <w:rPr>
          <w:lang w:val="fr-FR"/>
        </w:rPr>
        <w:t>qu’</w:t>
      </w:r>
      <w:r w:rsidR="00F0583C" w:rsidRPr="1DB8D2D0">
        <w:rPr>
          <w:lang w:val="fr-FR"/>
        </w:rPr>
        <w:t>un autre dodo</w:t>
      </w:r>
      <w:r w:rsidR="002F79C7" w:rsidRPr="1DB8D2D0">
        <w:rPr>
          <w:lang w:val="fr-FR"/>
        </w:rPr>
        <w:t xml:space="preserve"> </w:t>
      </w:r>
      <w:r w:rsidR="00B3749F" w:rsidRPr="1DB8D2D0">
        <w:rPr>
          <w:lang w:val="fr-FR"/>
        </w:rPr>
        <w:t>est coinc</w:t>
      </w:r>
      <w:r w:rsidR="003F3B97" w:rsidRPr="1DB8D2D0">
        <w:rPr>
          <w:lang w:val="fr-FR"/>
        </w:rPr>
        <w:t>é</w:t>
      </w:r>
      <w:r w:rsidR="00FF37C1" w:rsidRPr="1DB8D2D0">
        <w:rPr>
          <w:lang w:val="fr-FR"/>
        </w:rPr>
        <w:t xml:space="preserve"> dans un arbre et vous allez lui porter secours.</w:t>
      </w:r>
    </w:p>
    <w:p w14:paraId="139B8ADE" w14:textId="102B265C" w:rsidR="00506BF4" w:rsidRPr="00991FEC" w:rsidRDefault="00292D0E" w:rsidP="00102305">
      <w:pPr>
        <w:pStyle w:val="Cobra-Normal"/>
        <w:ind w:firstLine="708"/>
        <w:rPr>
          <w:lang w:val="fr-FR"/>
        </w:rPr>
      </w:pPr>
      <w:r w:rsidRPr="00CE2FA3">
        <w:rPr>
          <w:lang w:val="fr-FR"/>
        </w:rPr>
        <w:t>Pour cela</w:t>
      </w:r>
      <w:r w:rsidR="004E22FA" w:rsidRPr="00CE2FA3">
        <w:rPr>
          <w:lang w:val="fr-FR"/>
        </w:rPr>
        <w:t>,</w:t>
      </w:r>
      <w:r w:rsidRPr="00CE2FA3">
        <w:rPr>
          <w:lang w:val="fr-FR"/>
        </w:rPr>
        <w:t xml:space="preserve"> vous devez </w:t>
      </w:r>
      <w:r w:rsidR="00135B59" w:rsidRPr="00CE2FA3">
        <w:rPr>
          <w:lang w:val="fr-FR"/>
        </w:rPr>
        <w:t>réussir à afficher « A l’aide</w:t>
      </w:r>
      <w:r w:rsidR="002377B5" w:rsidRPr="00CE2FA3">
        <w:rPr>
          <w:lang w:val="fr-FR"/>
        </w:rPr>
        <w:t>, tous au</w:t>
      </w:r>
      <w:r w:rsidR="004A145A" w:rsidRPr="00CE2FA3">
        <w:rPr>
          <w:lang w:val="fr-FR"/>
        </w:rPr>
        <w:t>x</w:t>
      </w:r>
      <w:r w:rsidR="002377B5" w:rsidRPr="00CE2FA3">
        <w:rPr>
          <w:lang w:val="fr-FR"/>
        </w:rPr>
        <w:t xml:space="preserve"> abri</w:t>
      </w:r>
      <w:r w:rsidR="004A145A" w:rsidRPr="00CE2FA3">
        <w:rPr>
          <w:lang w:val="fr-FR"/>
        </w:rPr>
        <w:t>s</w:t>
      </w:r>
      <w:r w:rsidR="002377B5" w:rsidRPr="00CE2FA3">
        <w:rPr>
          <w:lang w:val="fr-FR"/>
        </w:rPr>
        <w:t> !</w:t>
      </w:r>
      <w:r w:rsidR="004A145A" w:rsidRPr="00CE2FA3">
        <w:rPr>
          <w:lang w:val="fr-FR"/>
        </w:rPr>
        <w:t> »</w:t>
      </w:r>
      <w:r w:rsidR="0032551E" w:rsidRPr="00CE2FA3">
        <w:rPr>
          <w:lang w:val="fr-FR"/>
        </w:rPr>
        <w:t xml:space="preserve"> </w:t>
      </w:r>
      <w:r w:rsidR="00CD219F" w:rsidRPr="00CE2FA3">
        <w:rPr>
          <w:lang w:val="fr-FR"/>
        </w:rPr>
        <w:t xml:space="preserve">lorsque </w:t>
      </w:r>
      <w:r w:rsidR="00CC3FED" w:rsidRPr="00CE2FA3">
        <w:rPr>
          <w:lang w:val="fr-FR"/>
        </w:rPr>
        <w:t>votre algorithme trouvera le mot « Volcan »</w:t>
      </w:r>
      <w:r w:rsidR="004A499A" w:rsidRPr="00CE2FA3">
        <w:rPr>
          <w:lang w:val="fr-FR"/>
        </w:rPr>
        <w:t xml:space="preserve"> dans le fichier </w:t>
      </w:r>
      <w:r w:rsidR="00370A3B" w:rsidRPr="00CE2FA3">
        <w:rPr>
          <w:i/>
          <w:color w:val="4472C4"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messagePourSauverLeMonde.txt</w:t>
      </w:r>
      <w:r w:rsidR="00CC3FED" w:rsidRPr="00CE2FA3">
        <w:rPr>
          <w:color w:val="4472C4"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00F5451E" w:rsidRPr="00CE2FA3">
        <w:rPr>
          <w:color w:val="4472C4"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162C71" w:rsidRPr="00CE2FA3">
        <w:rPr>
          <w:color w:val="4472C4"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CE2FA3" w:rsidRPr="00CE2FA3">
        <w:rPr>
          <w:lang w:val="fr-FR"/>
        </w:rPr>
        <w:t>Prenez garde à ne pas vous faire bruler</w:t>
      </w:r>
      <w:r w:rsidR="00CE2FA3" w:rsidRPr="00991FEC">
        <w:rPr>
          <w:lang w:val="fr-FR"/>
        </w:rPr>
        <w:t>.</w:t>
      </w:r>
    </w:p>
    <w:p w14:paraId="626B633F" w14:textId="1A9E7C88" w:rsidR="00585C50" w:rsidRPr="00991FEC" w:rsidRDefault="00585C50" w:rsidP="00102305">
      <w:pPr>
        <w:pStyle w:val="Cobra-Normal"/>
        <w:ind w:firstLine="708"/>
        <w:rPr>
          <w:lang w:val="fr-FR"/>
        </w:rPr>
      </w:pPr>
    </w:p>
    <w:p w14:paraId="4875539C" w14:textId="5862B6F1" w:rsidR="660FCFDE" w:rsidRPr="00991FEC" w:rsidRDefault="660FCFDE" w:rsidP="660FCFDE">
      <w:pPr>
        <w:pStyle w:val="Cobra-Normal"/>
        <w:ind w:firstLine="708"/>
        <w:rPr>
          <w:lang w:val="fr-FR"/>
        </w:rPr>
      </w:pPr>
    </w:p>
    <w:p w14:paraId="104119F2" w14:textId="21DFB66E" w:rsidR="660FCFDE" w:rsidRPr="00991FEC" w:rsidRDefault="660FCFDE" w:rsidP="660FCFDE">
      <w:pPr>
        <w:pStyle w:val="Cobra-Normal"/>
        <w:ind w:firstLine="708"/>
        <w:rPr>
          <w:lang w:val="fr-FR"/>
        </w:rPr>
      </w:pPr>
    </w:p>
    <w:p w14:paraId="2E7669C2" w14:textId="135A36F3" w:rsidR="660FCFDE" w:rsidRPr="00991FEC" w:rsidRDefault="660FCFDE" w:rsidP="660FCFDE">
      <w:pPr>
        <w:pStyle w:val="Cobra-Normal"/>
        <w:ind w:firstLine="708"/>
        <w:rPr>
          <w:lang w:val="fr-FR"/>
        </w:rPr>
      </w:pPr>
    </w:p>
    <w:p w14:paraId="315C97ED" w14:textId="39BDB792" w:rsidR="00585C50" w:rsidRPr="00991FEC" w:rsidRDefault="00585C50" w:rsidP="00102305">
      <w:pPr>
        <w:pStyle w:val="Cobra-Normal"/>
        <w:ind w:firstLine="708"/>
        <w:rPr>
          <w:lang w:val="fr-FR"/>
        </w:rPr>
      </w:pPr>
      <w:r>
        <w:rPr>
          <w:noProof/>
        </w:rPr>
        <w:drawing>
          <wp:anchor distT="0" distB="0" distL="114300" distR="114300" simplePos="0" relativeHeight="251658243" behindDoc="0" locked="0" layoutInCell="1" allowOverlap="1" wp14:anchorId="4D76C71E" wp14:editId="3E3832BB">
            <wp:simplePos x="0" y="0"/>
            <wp:positionH relativeFrom="margin">
              <wp:align>center</wp:align>
            </wp:positionH>
            <wp:positionV relativeFrom="paragraph">
              <wp:posOffset>250190</wp:posOffset>
            </wp:positionV>
            <wp:extent cx="5760720" cy="328168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81680"/>
                    </a:xfrm>
                    <a:prstGeom prst="rect">
                      <a:avLst/>
                    </a:prstGeom>
                    <a:noFill/>
                    <a:ln>
                      <a:noFill/>
                    </a:ln>
                  </pic:spPr>
                </pic:pic>
              </a:graphicData>
            </a:graphic>
          </wp:anchor>
        </w:drawing>
      </w:r>
    </w:p>
    <w:p w14:paraId="3391E876" w14:textId="160F9E60" w:rsidR="00585C50" w:rsidRPr="00991FEC" w:rsidRDefault="00585C50" w:rsidP="48D9FABC">
      <w:pPr>
        <w:pStyle w:val="Cobra-Annotation"/>
        <w:rPr>
          <w:lang w:val="fr-FR"/>
        </w:rPr>
      </w:pPr>
      <w:r w:rsidRPr="00991FEC">
        <w:rPr>
          <w:lang w:val="fr-FR"/>
        </w:rPr>
        <w:t>Image de volcan en irruption</w:t>
      </w:r>
    </w:p>
    <w:p w14:paraId="49D0D23D" w14:textId="6B1E4633" w:rsidR="00585C50" w:rsidRDefault="00585C50" w:rsidP="00F35116">
      <w:pPr>
        <w:pStyle w:val="Cobra-Title1"/>
        <w:numPr>
          <w:ilvl w:val="0"/>
          <w:numId w:val="0"/>
        </w:numPr>
        <w:rPr>
          <w:u w:val="none"/>
          <w:lang w:val="fr-FR"/>
        </w:rPr>
      </w:pPr>
    </w:p>
    <w:p w14:paraId="1EE2DE7A" w14:textId="472F1FFF" w:rsidR="00585C50" w:rsidRPr="00991FEC" w:rsidRDefault="00585C50" w:rsidP="41654882">
      <w:pPr>
        <w:rPr>
          <w:lang w:val="fr-FR"/>
        </w:rPr>
      </w:pPr>
      <w:r w:rsidRPr="00991FEC">
        <w:rPr>
          <w:lang w:val="fr-FR"/>
        </w:rPr>
        <w:br w:type="page"/>
      </w:r>
    </w:p>
    <w:p w14:paraId="710777AC" w14:textId="32BAAA72" w:rsidR="001C3B78" w:rsidRPr="00CE2FA3" w:rsidRDefault="007049F3" w:rsidP="00D16E01">
      <w:pPr>
        <w:pStyle w:val="Cobra-Titre2"/>
        <w:rPr>
          <w:lang w:val="fr-FR"/>
        </w:rPr>
      </w:pPr>
      <w:r w:rsidRPr="48D9FABC">
        <w:rPr>
          <w:lang w:val="fr-FR"/>
        </w:rPr>
        <w:t xml:space="preserve">Plus vite tu cours plus vite </w:t>
      </w:r>
      <w:r w:rsidR="0031080E" w:rsidRPr="48D9FABC">
        <w:rPr>
          <w:lang w:val="fr-FR"/>
        </w:rPr>
        <w:t xml:space="preserve">tu </w:t>
      </w:r>
      <w:r w:rsidR="003815D4" w:rsidRPr="48D9FABC">
        <w:rPr>
          <w:lang w:val="fr-FR"/>
        </w:rPr>
        <w:t>vas.</w:t>
      </w:r>
    </w:p>
    <w:p w14:paraId="784DF276" w14:textId="23884A03" w:rsidR="034E1FCC" w:rsidRDefault="034E1FCC" w:rsidP="034E1FCC">
      <w:pPr>
        <w:pStyle w:val="Cobra-Titre2"/>
        <w:numPr>
          <w:ilvl w:val="1"/>
          <w:numId w:val="0"/>
        </w:numPr>
        <w:rPr>
          <w:rFonts w:eastAsia="Calibri"/>
          <w:lang w:val="fr-FR"/>
        </w:rPr>
      </w:pPr>
    </w:p>
    <w:p w14:paraId="718CF96A" w14:textId="77777777" w:rsidR="00F6115B" w:rsidRPr="00CE2FA3" w:rsidRDefault="004A499A" w:rsidP="00102305">
      <w:pPr>
        <w:pStyle w:val="Cobra-Normal"/>
        <w:ind w:firstLine="708"/>
        <w:rPr>
          <w:lang w:val="fr-FR"/>
        </w:rPr>
      </w:pPr>
      <w:r w:rsidRPr="00CE2FA3">
        <w:rPr>
          <w:lang w:val="fr-FR"/>
        </w:rPr>
        <w:t>Trop tard</w:t>
      </w:r>
      <w:r w:rsidR="00174265" w:rsidRPr="00CE2FA3">
        <w:rPr>
          <w:lang w:val="fr-FR"/>
        </w:rPr>
        <w:t>,</w:t>
      </w:r>
      <w:r w:rsidRPr="00CE2FA3">
        <w:rPr>
          <w:lang w:val="fr-FR"/>
        </w:rPr>
        <w:t xml:space="preserve"> le volcan explose, vous allez devoir trouver un </w:t>
      </w:r>
      <w:r w:rsidR="00370A3B" w:rsidRPr="00CE2FA3">
        <w:rPr>
          <w:lang w:val="fr-FR"/>
        </w:rPr>
        <w:t>abri</w:t>
      </w:r>
      <w:r w:rsidRPr="00CE2FA3">
        <w:rPr>
          <w:lang w:val="fr-FR"/>
        </w:rPr>
        <w:t xml:space="preserve"> et vite ! Pour cela</w:t>
      </w:r>
      <w:r w:rsidR="00174265" w:rsidRPr="00CE2FA3">
        <w:rPr>
          <w:lang w:val="fr-FR"/>
        </w:rPr>
        <w:t>,</w:t>
      </w:r>
      <w:r w:rsidRPr="00CE2FA3">
        <w:rPr>
          <w:lang w:val="fr-FR"/>
        </w:rPr>
        <w:t xml:space="preserve"> </w:t>
      </w:r>
      <w:r w:rsidR="004B37F2" w:rsidRPr="00CE2FA3">
        <w:rPr>
          <w:lang w:val="fr-FR"/>
        </w:rPr>
        <w:t xml:space="preserve">vous allez devoir trouver </w:t>
      </w:r>
      <w:r w:rsidR="00E01ED2" w:rsidRPr="00CE2FA3">
        <w:rPr>
          <w:lang w:val="fr-FR"/>
        </w:rPr>
        <w:t xml:space="preserve">un </w:t>
      </w:r>
      <w:r w:rsidR="003A7915" w:rsidRPr="00CE2FA3">
        <w:rPr>
          <w:lang w:val="fr-FR"/>
        </w:rPr>
        <w:t xml:space="preserve">Arbre suspendu </w:t>
      </w:r>
      <w:r w:rsidR="00DE66C2" w:rsidRPr="00CE2FA3">
        <w:rPr>
          <w:lang w:val="fr-FR"/>
        </w:rPr>
        <w:t>près</w:t>
      </w:r>
      <w:r w:rsidR="003A7915" w:rsidRPr="00CE2FA3">
        <w:rPr>
          <w:lang w:val="fr-FR"/>
        </w:rPr>
        <w:t xml:space="preserve"> d’un lac. C’est un endroit pas trop loin mais on peut s’y cacher. </w:t>
      </w:r>
      <w:r w:rsidR="005249A6" w:rsidRPr="00CE2FA3">
        <w:rPr>
          <w:lang w:val="fr-FR"/>
        </w:rPr>
        <w:t>Problème</w:t>
      </w:r>
      <w:r w:rsidR="00174265" w:rsidRPr="00CE2FA3">
        <w:rPr>
          <w:lang w:val="fr-FR"/>
        </w:rPr>
        <w:t>,</w:t>
      </w:r>
      <w:r w:rsidR="005249A6" w:rsidRPr="00CE2FA3">
        <w:rPr>
          <w:lang w:val="fr-FR"/>
        </w:rPr>
        <w:t xml:space="preserve"> vous ne savez pas comment vous y rendre</w:t>
      </w:r>
      <w:r w:rsidR="00022C6B" w:rsidRPr="00CE2FA3">
        <w:rPr>
          <w:lang w:val="fr-FR"/>
        </w:rPr>
        <w:t>. Heureusement</w:t>
      </w:r>
      <w:r w:rsidR="00174265" w:rsidRPr="00CE2FA3">
        <w:rPr>
          <w:lang w:val="fr-FR"/>
        </w:rPr>
        <w:t>,</w:t>
      </w:r>
      <w:r w:rsidR="00551619" w:rsidRPr="00CE2FA3">
        <w:rPr>
          <w:lang w:val="fr-FR"/>
        </w:rPr>
        <w:t xml:space="preserve"> vous avez </w:t>
      </w:r>
      <w:r w:rsidR="00F6115B" w:rsidRPr="00CE2FA3">
        <w:rPr>
          <w:lang w:val="fr-FR"/>
        </w:rPr>
        <w:t xml:space="preserve">un livre sur vous qui indique sa position : </w:t>
      </w:r>
      <w:r w:rsidR="00514D88" w:rsidRPr="00CE2FA3">
        <w:rPr>
          <w:i/>
          <w:color w:val="4472C4"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livreDeLaNatureEtDesLacs.txt</w:t>
      </w:r>
      <w:r w:rsidR="00C1031F" w:rsidRPr="00CE2FA3">
        <w:rPr>
          <w:color w:val="4472C4"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3522DD" w:rsidRPr="00CE2FA3">
        <w:rPr>
          <w:lang w:val="fr-FR"/>
        </w:rPr>
        <w:t xml:space="preserve"> </w:t>
      </w:r>
    </w:p>
    <w:p w14:paraId="19A02246" w14:textId="007DB9A1" w:rsidR="00C62EF8" w:rsidRDefault="00512655" w:rsidP="034E1FCC">
      <w:pPr>
        <w:pStyle w:val="Cobra-Normal"/>
        <w:ind w:firstLine="708"/>
        <w:rPr>
          <w:lang w:val="fr-FR"/>
        </w:rPr>
      </w:pPr>
      <w:r w:rsidRPr="00CE2FA3">
        <w:rPr>
          <w:lang w:val="fr-FR"/>
        </w:rPr>
        <w:t xml:space="preserve">Trouvez l'arbre et affichez </w:t>
      </w:r>
      <w:r w:rsidR="00C62EF8" w:rsidRPr="00CE2FA3">
        <w:rPr>
          <w:lang w:val="fr-FR"/>
        </w:rPr>
        <w:t>la phrase dans votre Terminal de Dodo, la balise GPS s’activera.</w:t>
      </w:r>
    </w:p>
    <w:p w14:paraId="043B3D13" w14:textId="31225778" w:rsidR="034E1FCC" w:rsidRDefault="034E1FCC" w:rsidP="034E1FCC">
      <w:pPr>
        <w:pStyle w:val="Cobra-Normal"/>
        <w:ind w:firstLine="708"/>
        <w:rPr>
          <w:rFonts w:eastAsia="Calibri"/>
          <w:lang w:val="fr-FR"/>
        </w:rPr>
      </w:pPr>
    </w:p>
    <w:p w14:paraId="31358501" w14:textId="08482727" w:rsidR="034E1FCC" w:rsidRDefault="034E1FCC" w:rsidP="034E1FCC">
      <w:pPr>
        <w:pStyle w:val="Cobra-Normal"/>
        <w:ind w:firstLine="708"/>
        <w:rPr>
          <w:rFonts w:eastAsia="Calibri"/>
          <w:lang w:val="fr-FR"/>
        </w:rPr>
      </w:pPr>
    </w:p>
    <w:p w14:paraId="7246F7A7" w14:textId="1461A1F2" w:rsidR="00585C50" w:rsidRPr="00CE2FA3" w:rsidRDefault="00C339C9" w:rsidP="00102305">
      <w:pPr>
        <w:pStyle w:val="Cobra-Normal"/>
        <w:rPr>
          <w:lang w:val="fr-FR"/>
        </w:rPr>
      </w:pPr>
      <w:r>
        <w:rPr>
          <w:noProof/>
        </w:rPr>
        <w:drawing>
          <wp:inline distT="0" distB="0" distL="0" distR="0" wp14:anchorId="0C1F520E" wp14:editId="6BD7DDDB">
            <wp:extent cx="5760720" cy="4318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607D9DD0" w14:textId="7591D638" w:rsidR="00C62EF8" w:rsidRPr="00991FEC" w:rsidRDefault="00C339C9" w:rsidP="00C339C9">
      <w:pPr>
        <w:pStyle w:val="Cobra-Annotation"/>
        <w:rPr>
          <w:lang w:val="fr-FR"/>
        </w:rPr>
      </w:pPr>
      <w:r w:rsidRPr="00991FEC">
        <w:rPr>
          <w:lang w:val="fr-FR"/>
        </w:rPr>
        <w:t>L’arbre sur lequel vous devez vous abriter</w:t>
      </w:r>
    </w:p>
    <w:p w14:paraId="4496EE26" w14:textId="0DE6DDD9" w:rsidR="034E1FCC" w:rsidRPr="00991FEC" w:rsidRDefault="034E1FCC">
      <w:pPr>
        <w:rPr>
          <w:lang w:val="fr-FR"/>
        </w:rPr>
      </w:pPr>
      <w:r w:rsidRPr="00991FEC">
        <w:rPr>
          <w:lang w:val="fr-FR"/>
        </w:rPr>
        <w:br w:type="page"/>
      </w:r>
    </w:p>
    <w:p w14:paraId="326E6972" w14:textId="77777777" w:rsidR="00870D00" w:rsidRPr="00CE2FA3" w:rsidRDefault="00C62EF8" w:rsidP="00F35116">
      <w:pPr>
        <w:pStyle w:val="Cobra-Title1"/>
        <w:numPr>
          <w:ilvl w:val="0"/>
          <w:numId w:val="0"/>
        </w:numPr>
        <w:rPr>
          <w:u w:val="none"/>
          <w:lang w:val="fr-FR"/>
        </w:rPr>
      </w:pPr>
      <w:r w:rsidRPr="00CE2FA3">
        <w:rPr>
          <w:u w:val="none"/>
          <w:lang w:val="fr-FR"/>
        </w:rPr>
        <w:tab/>
      </w:r>
    </w:p>
    <w:p w14:paraId="7C713647" w14:textId="77777777" w:rsidR="00870D00" w:rsidRPr="00CE2FA3" w:rsidRDefault="00870D00" w:rsidP="00D16E01">
      <w:pPr>
        <w:pStyle w:val="Cobra-Titre2"/>
        <w:rPr>
          <w:lang w:val="fr-FR"/>
        </w:rPr>
      </w:pPr>
      <w:r w:rsidRPr="48D9FABC">
        <w:rPr>
          <w:lang w:val="fr-FR"/>
        </w:rPr>
        <w:t>Un abri en carton !</w:t>
      </w:r>
    </w:p>
    <w:p w14:paraId="40D36731" w14:textId="35ADEE86" w:rsidR="005815A1" w:rsidRPr="00CE2FA3" w:rsidRDefault="00870D00" w:rsidP="00102305">
      <w:pPr>
        <w:pStyle w:val="Cobra-Normal"/>
        <w:ind w:firstLine="708"/>
        <w:rPr>
          <w:lang w:val="fr-FR"/>
        </w:rPr>
      </w:pPr>
      <w:r w:rsidRPr="00CE2FA3">
        <w:rPr>
          <w:lang w:val="fr-FR"/>
        </w:rPr>
        <w:t xml:space="preserve">Vous avez </w:t>
      </w:r>
      <w:r w:rsidR="000E7C35" w:rsidRPr="00CE2FA3">
        <w:rPr>
          <w:lang w:val="fr-FR"/>
        </w:rPr>
        <w:t>trouvé</w:t>
      </w:r>
      <w:r w:rsidR="00F56B40" w:rsidRPr="00CE2FA3">
        <w:rPr>
          <w:lang w:val="fr-FR"/>
        </w:rPr>
        <w:t xml:space="preserve"> le repère, mais d’énorme</w:t>
      </w:r>
      <w:r w:rsidR="008428EC" w:rsidRPr="00CE2FA3">
        <w:rPr>
          <w:lang w:val="fr-FR"/>
        </w:rPr>
        <w:t>s</w:t>
      </w:r>
      <w:r w:rsidR="00F56B40" w:rsidRPr="00CE2FA3">
        <w:rPr>
          <w:lang w:val="fr-FR"/>
        </w:rPr>
        <w:t xml:space="preserve"> projectile</w:t>
      </w:r>
      <w:r w:rsidR="00647AB3" w:rsidRPr="00CE2FA3">
        <w:rPr>
          <w:lang w:val="fr-FR"/>
        </w:rPr>
        <w:t>s</w:t>
      </w:r>
      <w:r w:rsidR="00F56B40" w:rsidRPr="00CE2FA3">
        <w:rPr>
          <w:lang w:val="fr-FR"/>
        </w:rPr>
        <w:t xml:space="preserve"> </w:t>
      </w:r>
      <w:r w:rsidR="00441122" w:rsidRPr="00CE2FA3">
        <w:rPr>
          <w:lang w:val="fr-FR"/>
        </w:rPr>
        <w:t xml:space="preserve">vous </w:t>
      </w:r>
      <w:r w:rsidR="00647AB3" w:rsidRPr="00CE2FA3">
        <w:rPr>
          <w:lang w:val="fr-FR"/>
        </w:rPr>
        <w:t>menacent</w:t>
      </w:r>
      <w:r w:rsidR="00CF2278" w:rsidRPr="00CE2FA3">
        <w:rPr>
          <w:lang w:val="fr-FR"/>
        </w:rPr>
        <w:t xml:space="preserve"> ! </w:t>
      </w:r>
      <w:r w:rsidR="000E7C35" w:rsidRPr="00CE2FA3">
        <w:rPr>
          <w:lang w:val="fr-FR"/>
        </w:rPr>
        <w:t>Vous allez donc</w:t>
      </w:r>
      <w:r w:rsidR="00514D88" w:rsidRPr="00CE2FA3">
        <w:rPr>
          <w:lang w:val="fr-FR"/>
        </w:rPr>
        <w:t xml:space="preserve"> </w:t>
      </w:r>
      <w:r w:rsidR="00721C27" w:rsidRPr="00CE2FA3">
        <w:rPr>
          <w:lang w:val="fr-FR"/>
        </w:rPr>
        <w:t xml:space="preserve">devoir trouver un </w:t>
      </w:r>
      <w:r w:rsidR="00514D88" w:rsidRPr="00CE2FA3">
        <w:rPr>
          <w:lang w:val="fr-FR"/>
        </w:rPr>
        <w:t xml:space="preserve">autre repère. </w:t>
      </w:r>
      <w:r w:rsidR="00647AB3" w:rsidRPr="00CE2FA3">
        <w:rPr>
          <w:lang w:val="fr-FR"/>
        </w:rPr>
        <w:t>Pour cela</w:t>
      </w:r>
      <w:r w:rsidR="00263D50" w:rsidRPr="00CE2FA3">
        <w:rPr>
          <w:lang w:val="fr-FR"/>
        </w:rPr>
        <w:t>,</w:t>
      </w:r>
      <w:r w:rsidR="00647AB3" w:rsidRPr="00CE2FA3">
        <w:rPr>
          <w:lang w:val="fr-FR"/>
        </w:rPr>
        <w:t xml:space="preserve"> vous allez devoir faire </w:t>
      </w:r>
      <w:r w:rsidR="00DE10A9" w:rsidRPr="00CE2FA3">
        <w:rPr>
          <w:lang w:val="fr-FR"/>
        </w:rPr>
        <w:t>une longue route !</w:t>
      </w:r>
      <w:r w:rsidR="00C80244" w:rsidRPr="00CE2FA3">
        <w:rPr>
          <w:lang w:val="fr-FR"/>
        </w:rPr>
        <w:t xml:space="preserve"> Dans le livre </w:t>
      </w:r>
      <w:r w:rsidR="00C80244" w:rsidRPr="00CE2FA3">
        <w:rPr>
          <w:i/>
          <w:color w:val="4472C4"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desProjectiles</w:t>
      </w:r>
      <w:r w:rsidR="000E3F92" w:rsidRPr="00CE2FA3">
        <w:rPr>
          <w:i/>
          <w:color w:val="4472C4"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EtDesDodos.txt</w:t>
      </w:r>
      <w:r w:rsidR="0031488A" w:rsidRPr="00CE2FA3">
        <w:rPr>
          <w:i/>
          <w:iCs/>
          <w:lang w:val="fr-FR"/>
        </w:rPr>
        <w:t xml:space="preserve">. </w:t>
      </w:r>
      <w:r w:rsidR="0031488A" w:rsidRPr="00CE2FA3">
        <w:rPr>
          <w:lang w:val="fr-FR"/>
        </w:rPr>
        <w:t xml:space="preserve">Chaque </w:t>
      </w:r>
      <w:r w:rsidR="00AA0D30" w:rsidRPr="00CE2FA3">
        <w:rPr>
          <w:lang w:val="fr-FR"/>
        </w:rPr>
        <w:t>fois que vous voyez « </w:t>
      </w:r>
      <w:r w:rsidR="00127346" w:rsidRPr="00CE2FA3">
        <w:rPr>
          <w:lang w:val="fr-FR"/>
        </w:rPr>
        <w:t>rocher</w:t>
      </w:r>
      <w:r w:rsidR="0071551A" w:rsidRPr="00CE2FA3">
        <w:rPr>
          <w:lang w:val="fr-FR"/>
        </w:rPr>
        <w:t> » vous ferais 5 pas à gauche</w:t>
      </w:r>
      <w:r w:rsidR="00037176" w:rsidRPr="00CE2FA3">
        <w:rPr>
          <w:lang w:val="fr-FR"/>
        </w:rPr>
        <w:t xml:space="preserve">, </w:t>
      </w:r>
      <w:r w:rsidR="001622C2" w:rsidRPr="00CE2FA3">
        <w:rPr>
          <w:lang w:val="fr-FR"/>
        </w:rPr>
        <w:t xml:space="preserve">à chaque fois que vous verrez </w:t>
      </w:r>
      <w:r w:rsidR="00C86D2C" w:rsidRPr="00CE2FA3">
        <w:rPr>
          <w:lang w:val="fr-FR"/>
        </w:rPr>
        <w:t xml:space="preserve">un « arbre » vous ferez </w:t>
      </w:r>
      <w:r w:rsidR="0065715B" w:rsidRPr="00CE2FA3">
        <w:rPr>
          <w:lang w:val="fr-FR"/>
        </w:rPr>
        <w:t>10 pas en avant</w:t>
      </w:r>
      <w:r w:rsidR="00951623" w:rsidRPr="00CE2FA3">
        <w:rPr>
          <w:lang w:val="fr-FR"/>
        </w:rPr>
        <w:t>, et à chaque fois que le mot « Dodo » apparait</w:t>
      </w:r>
      <w:r w:rsidR="001F3D81" w:rsidRPr="00CE2FA3">
        <w:rPr>
          <w:lang w:val="fr-FR"/>
        </w:rPr>
        <w:t>,</w:t>
      </w:r>
      <w:r w:rsidR="00951623" w:rsidRPr="00CE2FA3">
        <w:rPr>
          <w:lang w:val="fr-FR"/>
        </w:rPr>
        <w:t xml:space="preserve"> vous devrait faire 6 pas à droite.</w:t>
      </w:r>
    </w:p>
    <w:p w14:paraId="5AC6A80B" w14:textId="77777777" w:rsidR="003C7DA7" w:rsidRPr="00CE2FA3" w:rsidRDefault="003C7DA7" w:rsidP="00102305">
      <w:pPr>
        <w:pStyle w:val="Cobra-Normal"/>
        <w:rPr>
          <w:lang w:val="fr-FR"/>
        </w:rPr>
      </w:pPr>
    </w:p>
    <w:p w14:paraId="62FB987C" w14:textId="33A46994" w:rsidR="00514D88" w:rsidRPr="00CE2FA3" w:rsidRDefault="00AD7897" w:rsidP="00102305">
      <w:pPr>
        <w:pStyle w:val="Cobra-Normal"/>
        <w:ind w:firstLine="708"/>
        <w:rPr>
          <w:lang w:val="fr-FR"/>
        </w:rPr>
      </w:pPr>
      <w:r w:rsidRPr="00CE2FA3">
        <w:rPr>
          <w:lang w:val="fr-FR"/>
        </w:rPr>
        <w:t>Lorsque vous aurez effectué un minimum de 100 pas et que vous trouverez le mot "lac", vous devrez afficher le nombre de pas que vous avec effectués et la direction dans laquelle vous avez fait le plus de pas.</w:t>
      </w:r>
    </w:p>
    <w:p w14:paraId="7FCCB754" w14:textId="77777777" w:rsidR="00514D88" w:rsidRPr="00CE2FA3" w:rsidRDefault="00514D88" w:rsidP="00870D00">
      <w:pPr>
        <w:pStyle w:val="Cobra-Title1"/>
        <w:numPr>
          <w:ilvl w:val="0"/>
          <w:numId w:val="0"/>
        </w:numPr>
        <w:rPr>
          <w:u w:val="none"/>
          <w:lang w:val="fr-FR"/>
        </w:rPr>
      </w:pPr>
    </w:p>
    <w:p w14:paraId="6CFB2F48" w14:textId="2B7F4D4B" w:rsidR="00A85510" w:rsidRPr="00CE2FA3" w:rsidRDefault="00A85510" w:rsidP="00F35116">
      <w:pPr>
        <w:pStyle w:val="Cobra-Title1"/>
        <w:numPr>
          <w:ilvl w:val="0"/>
          <w:numId w:val="0"/>
        </w:numPr>
        <w:rPr>
          <w:rFonts w:eastAsia="Calibri"/>
          <w:u w:val="none"/>
          <w:lang w:val="fr-FR"/>
        </w:rPr>
      </w:pPr>
    </w:p>
    <w:p w14:paraId="0B270AC8" w14:textId="066E817D" w:rsidR="00A85510" w:rsidRPr="00CE2FA3" w:rsidRDefault="00A85510" w:rsidP="41654882">
      <w:pPr>
        <w:pStyle w:val="Cobra-Title1"/>
        <w:rPr>
          <w:lang w:val="fr-FR"/>
        </w:rPr>
      </w:pPr>
      <w:r w:rsidRPr="48D9FABC">
        <w:rPr>
          <w:lang w:val="fr-FR"/>
        </w:rPr>
        <w:t>Sauv</w:t>
      </w:r>
      <w:r w:rsidR="00D51F22" w:rsidRPr="48D9FABC">
        <w:rPr>
          <w:lang w:val="fr-FR"/>
        </w:rPr>
        <w:t xml:space="preserve">ons </w:t>
      </w:r>
      <w:r w:rsidR="00563215" w:rsidRPr="48D9FABC">
        <w:rPr>
          <w:lang w:val="fr-FR"/>
        </w:rPr>
        <w:t>notre</w:t>
      </w:r>
      <w:r w:rsidR="006976DB" w:rsidRPr="48D9FABC">
        <w:rPr>
          <w:lang w:val="fr-FR"/>
        </w:rPr>
        <w:t xml:space="preserve"> e</w:t>
      </w:r>
      <w:r w:rsidR="00F40C4E" w:rsidRPr="48D9FABC">
        <w:rPr>
          <w:lang w:val="fr-FR"/>
        </w:rPr>
        <w:t>spèce</w:t>
      </w:r>
    </w:p>
    <w:p w14:paraId="054EB636" w14:textId="77777777" w:rsidR="008C0FED" w:rsidRPr="00CE2FA3" w:rsidRDefault="008C0FED" w:rsidP="008C0FED">
      <w:pPr>
        <w:pStyle w:val="Cobra-Title1"/>
        <w:numPr>
          <w:ilvl w:val="0"/>
          <w:numId w:val="0"/>
        </w:numPr>
        <w:rPr>
          <w:lang w:val="fr-FR"/>
        </w:rPr>
      </w:pPr>
    </w:p>
    <w:p w14:paraId="7D1F7A7D" w14:textId="77777777" w:rsidR="008C0FED" w:rsidRPr="00CE2FA3" w:rsidRDefault="008C0FED" w:rsidP="008C0FED">
      <w:pPr>
        <w:pStyle w:val="Cobra-Title1"/>
        <w:numPr>
          <w:ilvl w:val="0"/>
          <w:numId w:val="0"/>
        </w:numPr>
        <w:rPr>
          <w:lang w:val="fr-FR"/>
        </w:rPr>
      </w:pPr>
    </w:p>
    <w:p w14:paraId="2D38C625" w14:textId="2B0EC978" w:rsidR="004C750A" w:rsidRPr="004C750A" w:rsidRDefault="003D7F94" w:rsidP="004C750A">
      <w:pPr>
        <w:pStyle w:val="Cobra-Titre2"/>
        <w:rPr>
          <w:lang w:val="fr-FR"/>
        </w:rPr>
      </w:pPr>
      <w:r w:rsidRPr="48D9FABC">
        <w:rPr>
          <w:lang w:val="fr-FR"/>
        </w:rPr>
        <w:t>Sommes</w:t>
      </w:r>
      <w:r w:rsidR="00483B2D" w:rsidRPr="48D9FABC">
        <w:rPr>
          <w:lang w:val="fr-FR"/>
        </w:rPr>
        <w:t>-</w:t>
      </w:r>
      <w:r w:rsidR="00AF0B33" w:rsidRPr="48D9FABC">
        <w:rPr>
          <w:lang w:val="fr-FR"/>
        </w:rPr>
        <w:t>nous tous là ?</w:t>
      </w:r>
    </w:p>
    <w:p w14:paraId="30CDDE1A" w14:textId="17BE46F4" w:rsidR="14085F8D" w:rsidRDefault="14085F8D" w:rsidP="14085F8D">
      <w:pPr>
        <w:pStyle w:val="Cobra-Titre2"/>
        <w:numPr>
          <w:ilvl w:val="1"/>
          <w:numId w:val="0"/>
        </w:numPr>
        <w:rPr>
          <w:rFonts w:eastAsia="Calibri"/>
          <w:lang w:val="fr-FR"/>
        </w:rPr>
      </w:pPr>
    </w:p>
    <w:p w14:paraId="56D3937E" w14:textId="49C74EC6" w:rsidR="00EC7F36" w:rsidRPr="00CE2FA3" w:rsidRDefault="001C1C52" w:rsidP="00102305">
      <w:pPr>
        <w:pStyle w:val="Cobra-Normal"/>
        <w:ind w:firstLine="708"/>
        <w:rPr>
          <w:lang w:val="fr-FR"/>
        </w:rPr>
      </w:pPr>
      <w:r w:rsidRPr="00CE2FA3">
        <w:rPr>
          <w:lang w:val="fr-FR"/>
        </w:rPr>
        <w:t>U</w:t>
      </w:r>
      <w:r w:rsidR="00483B2D" w:rsidRPr="00CE2FA3">
        <w:rPr>
          <w:lang w:val="fr-FR"/>
        </w:rPr>
        <w:t xml:space="preserve">n numéro </w:t>
      </w:r>
      <w:proofErr w:type="spellStart"/>
      <w:r w:rsidR="00483B2D" w:rsidRPr="00CE2FA3">
        <w:rPr>
          <w:lang w:val="fr-FR"/>
        </w:rPr>
        <w:t>à</w:t>
      </w:r>
      <w:proofErr w:type="spellEnd"/>
      <w:r w:rsidR="00852A75" w:rsidRPr="00CE2FA3">
        <w:rPr>
          <w:lang w:val="fr-FR"/>
        </w:rPr>
        <w:t xml:space="preserve"> été attribué </w:t>
      </w:r>
      <w:proofErr w:type="spellStart"/>
      <w:r w:rsidR="00852A75" w:rsidRPr="00CE2FA3">
        <w:rPr>
          <w:lang w:val="fr-FR"/>
        </w:rPr>
        <w:t>a</w:t>
      </w:r>
      <w:proofErr w:type="spellEnd"/>
      <w:r w:rsidR="00483B2D" w:rsidRPr="00CE2FA3">
        <w:rPr>
          <w:lang w:val="fr-FR"/>
        </w:rPr>
        <w:t xml:space="preserve"> chaque dodo, mais le fichier </w:t>
      </w:r>
      <w:r w:rsidR="00483B2D" w:rsidRPr="00CE2FA3">
        <w:rPr>
          <w:i/>
          <w:color w:val="4472C4" w:themeColor="accent1"/>
          <w:lang w:val="fr-FR"/>
        </w:rPr>
        <w:t>LafamilleDodo.txt</w:t>
      </w:r>
      <w:r w:rsidR="00483B2D" w:rsidRPr="00CE2FA3">
        <w:rPr>
          <w:lang w:val="fr-FR"/>
        </w:rPr>
        <w:t xml:space="preserve"> (recensant tous les nombres), certains sont en double et le classement est totalement désorganisé. Pour l'aider à s'y retrouver, vous allez enlever tous les doublons et trier par ordre croissant tous les nombres.</w:t>
      </w:r>
    </w:p>
    <w:p w14:paraId="3AF57179" w14:textId="77777777" w:rsidR="00EC7F36" w:rsidRPr="00CE2FA3" w:rsidRDefault="00EC7F36" w:rsidP="008C0FED">
      <w:pPr>
        <w:pStyle w:val="Cobra-Title1"/>
        <w:numPr>
          <w:ilvl w:val="0"/>
          <w:numId w:val="0"/>
        </w:numPr>
        <w:rPr>
          <w:u w:val="none"/>
          <w:lang w:val="fr-FR"/>
        </w:rPr>
      </w:pPr>
    </w:p>
    <w:p w14:paraId="7B8C50E0" w14:textId="2004B22A" w:rsidR="00EC7F36" w:rsidRPr="00CE2FA3" w:rsidRDefault="00DC72F2" w:rsidP="41654882">
      <w:pPr>
        <w:pStyle w:val="Cobra-Titre2"/>
        <w:rPr>
          <w:lang w:val="fr-FR"/>
        </w:rPr>
      </w:pPr>
      <w:r w:rsidRPr="48D9FABC">
        <w:rPr>
          <w:lang w:val="fr-FR"/>
        </w:rPr>
        <w:t xml:space="preserve">Quel âge </w:t>
      </w:r>
      <w:r w:rsidR="00BE45B7" w:rsidRPr="48D9FABC">
        <w:rPr>
          <w:lang w:val="fr-FR"/>
        </w:rPr>
        <w:t>avez-vous ?</w:t>
      </w:r>
    </w:p>
    <w:p w14:paraId="71B5C96C" w14:textId="1D904C23" w:rsidR="14085F8D" w:rsidRDefault="14085F8D" w:rsidP="14085F8D">
      <w:pPr>
        <w:pStyle w:val="Cobra-Titre2"/>
        <w:numPr>
          <w:ilvl w:val="1"/>
          <w:numId w:val="0"/>
        </w:numPr>
        <w:ind w:left="708"/>
        <w:rPr>
          <w:rFonts w:eastAsia="Calibri"/>
          <w:lang w:val="fr-FR"/>
        </w:rPr>
      </w:pPr>
    </w:p>
    <w:p w14:paraId="1311C6DE" w14:textId="184A3161" w:rsidR="00942290" w:rsidRPr="00CE2FA3" w:rsidRDefault="00FA6ABB" w:rsidP="00102305">
      <w:pPr>
        <w:pStyle w:val="Cobra-Normal"/>
        <w:ind w:firstLine="708"/>
        <w:rPr>
          <w:lang w:val="fr-FR"/>
        </w:rPr>
      </w:pPr>
      <w:r w:rsidRPr="00CE2FA3">
        <w:rPr>
          <w:lang w:val="fr-FR"/>
        </w:rPr>
        <w:t>L</w:t>
      </w:r>
      <w:r w:rsidR="002C4218" w:rsidRPr="00CE2FA3">
        <w:rPr>
          <w:lang w:val="fr-FR"/>
        </w:rPr>
        <w:t xml:space="preserve">e fichier </w:t>
      </w:r>
      <w:r w:rsidR="00335E6B" w:rsidRPr="00CE2FA3">
        <w:rPr>
          <w:i/>
          <w:iCs/>
          <w:color w:val="4472C4" w:themeColor="accent1"/>
          <w:lang w:val="fr-FR"/>
        </w:rPr>
        <w:t>ageDodo.txt</w:t>
      </w:r>
      <w:r w:rsidR="00335E6B" w:rsidRPr="00CE2FA3">
        <w:rPr>
          <w:lang w:val="fr-FR"/>
        </w:rPr>
        <w:t xml:space="preserve"> comporte tous les âges des dodo</w:t>
      </w:r>
      <w:r w:rsidR="006B3E6D" w:rsidRPr="00CE2FA3">
        <w:rPr>
          <w:lang w:val="fr-FR"/>
        </w:rPr>
        <w:t>s</w:t>
      </w:r>
      <w:r w:rsidR="00E668C0" w:rsidRPr="00CE2FA3">
        <w:rPr>
          <w:lang w:val="fr-FR"/>
        </w:rPr>
        <w:t>, vo</w:t>
      </w:r>
      <w:r w:rsidR="000D0420" w:rsidRPr="00CE2FA3">
        <w:rPr>
          <w:lang w:val="fr-FR"/>
        </w:rPr>
        <w:t xml:space="preserve">tre rôle sera de vous </w:t>
      </w:r>
      <w:r w:rsidR="002F52B1" w:rsidRPr="00CE2FA3">
        <w:rPr>
          <w:lang w:val="fr-FR"/>
        </w:rPr>
        <w:t>renseigner</w:t>
      </w:r>
      <w:r w:rsidR="000D0420" w:rsidRPr="00CE2FA3">
        <w:rPr>
          <w:lang w:val="fr-FR"/>
        </w:rPr>
        <w:t xml:space="preserve"> </w:t>
      </w:r>
      <w:r w:rsidR="002F52B1" w:rsidRPr="00CE2FA3">
        <w:rPr>
          <w:lang w:val="fr-FR"/>
        </w:rPr>
        <w:t xml:space="preserve">pour savoir </w:t>
      </w:r>
      <w:r w:rsidR="00824E4D" w:rsidRPr="00CE2FA3">
        <w:rPr>
          <w:lang w:val="fr-FR"/>
        </w:rPr>
        <w:t>combien de dodos sont majeurs (plus de 5 ans) et mineurs (moins de 5 ans)</w:t>
      </w:r>
      <w:r w:rsidR="00104CD2" w:rsidRPr="00CE2FA3">
        <w:rPr>
          <w:lang w:val="fr-FR"/>
        </w:rPr>
        <w:t xml:space="preserve">. Et vous devez afficher </w:t>
      </w:r>
      <w:r w:rsidR="001F263F" w:rsidRPr="00CE2FA3">
        <w:rPr>
          <w:lang w:val="fr-FR"/>
        </w:rPr>
        <w:t>le nombre de dodos majeurs et mineurs</w:t>
      </w:r>
      <w:r w:rsidR="00A36008" w:rsidRPr="00CE2FA3">
        <w:rPr>
          <w:lang w:val="fr-FR"/>
        </w:rPr>
        <w:t>.</w:t>
      </w:r>
    </w:p>
    <w:p w14:paraId="19C4B2F5" w14:textId="77777777" w:rsidR="004C750A" w:rsidRDefault="004C750A" w:rsidP="589B3B80">
      <w:pPr>
        <w:rPr>
          <w:lang w:val="fr-FR"/>
        </w:rPr>
      </w:pPr>
    </w:p>
    <w:p w14:paraId="140CF452" w14:textId="77777777" w:rsidR="004C750A" w:rsidRDefault="004C750A" w:rsidP="589B3B80">
      <w:pPr>
        <w:rPr>
          <w:lang w:val="fr-FR"/>
        </w:rPr>
      </w:pPr>
    </w:p>
    <w:p w14:paraId="06DF9326" w14:textId="77777777" w:rsidR="004C750A" w:rsidRDefault="004C750A" w:rsidP="589B3B80">
      <w:pPr>
        <w:rPr>
          <w:lang w:val="fr-FR"/>
        </w:rPr>
      </w:pPr>
    </w:p>
    <w:p w14:paraId="4F45A746" w14:textId="77777777" w:rsidR="004C750A" w:rsidRDefault="004C750A" w:rsidP="589B3B80">
      <w:pPr>
        <w:rPr>
          <w:lang w:val="fr-FR"/>
        </w:rPr>
      </w:pPr>
    </w:p>
    <w:p w14:paraId="202EB477" w14:textId="77777777" w:rsidR="00F15753" w:rsidRDefault="00F15753" w:rsidP="589B3B80">
      <w:pPr>
        <w:rPr>
          <w:lang w:val="fr-FR"/>
        </w:rPr>
      </w:pPr>
    </w:p>
    <w:p w14:paraId="64D3A5DE" w14:textId="0F5BAA5D" w:rsidR="00942290" w:rsidRPr="00F15753" w:rsidRDefault="00540793" w:rsidP="00F15753">
      <w:pPr>
        <w:jc w:val="center"/>
        <w:rPr>
          <w:b/>
          <w:bCs/>
          <w:sz w:val="56"/>
          <w:szCs w:val="56"/>
          <w:lang w:val="fr-FR"/>
        </w:rPr>
      </w:pPr>
      <w:r w:rsidRPr="00F15753">
        <w:rPr>
          <w:rFonts w:ascii="Segoe UI Emoji" w:hAnsi="Segoe UI Emoji" w:cs="Segoe UI Emoji"/>
          <w:b/>
          <w:bCs/>
          <w:sz w:val="56"/>
          <w:szCs w:val="56"/>
          <w:lang w:val="fr-FR"/>
        </w:rPr>
        <w:t xml:space="preserve">🌟 Bien joué, vous avez </w:t>
      </w:r>
      <w:r w:rsidR="00F15753" w:rsidRPr="00F15753">
        <w:rPr>
          <w:rFonts w:ascii="Segoe UI Emoji" w:hAnsi="Segoe UI Emoji" w:cs="Segoe UI Emoji"/>
          <w:b/>
          <w:bCs/>
          <w:sz w:val="56"/>
          <w:szCs w:val="56"/>
          <w:lang w:val="fr-FR"/>
        </w:rPr>
        <w:t>réussis</w:t>
      </w:r>
      <w:r w:rsidRPr="00F15753">
        <w:rPr>
          <w:rFonts w:ascii="Segoe UI Emoji" w:hAnsi="Segoe UI Emoji" w:cs="Segoe UI Emoji"/>
          <w:b/>
          <w:bCs/>
          <w:sz w:val="56"/>
          <w:szCs w:val="56"/>
          <w:lang w:val="fr-FR"/>
        </w:rPr>
        <w:t xml:space="preserve"> 🌟</w:t>
      </w:r>
      <w:r w:rsidR="00942290" w:rsidRPr="00F15753">
        <w:rPr>
          <w:b/>
          <w:bCs/>
          <w:sz w:val="56"/>
          <w:szCs w:val="56"/>
          <w:lang w:val="fr-FR"/>
        </w:rPr>
        <w:br w:type="page"/>
      </w:r>
    </w:p>
    <w:p w14:paraId="2CA7471A" w14:textId="4F34DF5F" w:rsidR="0017214F" w:rsidRPr="00CE2FA3" w:rsidRDefault="0017214F" w:rsidP="0017214F">
      <w:pPr>
        <w:pStyle w:val="Cobra-Title1"/>
        <w:rPr>
          <w:sz w:val="28"/>
          <w:szCs w:val="28"/>
          <w:lang w:val="fr-FR"/>
        </w:rPr>
      </w:pPr>
      <w:r w:rsidRPr="48D9FABC">
        <w:rPr>
          <w:sz w:val="28"/>
          <w:szCs w:val="28"/>
          <w:lang w:val="fr-FR"/>
        </w:rPr>
        <w:t>Conclusion</w:t>
      </w:r>
    </w:p>
    <w:p w14:paraId="7DB3C211" w14:textId="77777777" w:rsidR="0017214F" w:rsidRPr="00CE2FA3" w:rsidRDefault="0017214F" w:rsidP="0017214F">
      <w:pPr>
        <w:pStyle w:val="Cobra-Title1"/>
        <w:numPr>
          <w:ilvl w:val="0"/>
          <w:numId w:val="0"/>
        </w:numPr>
        <w:rPr>
          <w:lang w:val="fr-FR"/>
        </w:rPr>
      </w:pPr>
    </w:p>
    <w:p w14:paraId="55203314" w14:textId="084CDC92" w:rsidR="006F320F" w:rsidRPr="00CE2FA3" w:rsidRDefault="001F263F" w:rsidP="00102305">
      <w:pPr>
        <w:pStyle w:val="Cobra-Title1"/>
        <w:numPr>
          <w:ilvl w:val="0"/>
          <w:numId w:val="0"/>
        </w:numPr>
        <w:ind w:firstLine="360"/>
        <w:rPr>
          <w:rFonts w:ascii="Clear Sans Light" w:eastAsia="Clear Sans Light" w:hAnsi="Clear Sans Light" w:cs="Clear Sans Light"/>
          <w:sz w:val="22"/>
          <w:szCs w:val="22"/>
          <w:u w:val="none"/>
          <w:lang w:val="fr-FR"/>
        </w:rPr>
      </w:pPr>
      <w:r w:rsidRPr="589B3B80">
        <w:rPr>
          <w:rFonts w:ascii="Clear Sans Light" w:eastAsia="Clear Sans Light" w:hAnsi="Clear Sans Light" w:cs="Clear Sans Light"/>
          <w:sz w:val="22"/>
          <w:szCs w:val="22"/>
          <w:u w:val="none"/>
          <w:lang w:val="fr-FR"/>
        </w:rPr>
        <w:t>Vous avez réussi à sauver les dodos du volcan, à les mettre à l'abri et vous assurer que tous sont en sécurité, bravo ! Hollywood vous a contacté pour mettre en scène votre histoire, n'hésitez pas à la rendre visuelle pour avoir toutes vos chances.</w:t>
      </w:r>
    </w:p>
    <w:p w14:paraId="20094119" w14:textId="77777777" w:rsidR="001F263F" w:rsidRPr="00CE2FA3" w:rsidRDefault="001F263F" w:rsidP="0017214F">
      <w:pPr>
        <w:pStyle w:val="Cobra-Title1"/>
        <w:numPr>
          <w:ilvl w:val="0"/>
          <w:numId w:val="0"/>
        </w:numPr>
        <w:rPr>
          <w:u w:val="none"/>
          <w:lang w:val="fr-FR"/>
        </w:rPr>
      </w:pPr>
    </w:p>
    <w:p w14:paraId="60B387A3" w14:textId="737BC566" w:rsidR="00EC7F36" w:rsidRPr="00CE2FA3" w:rsidRDefault="0005194E" w:rsidP="1FA1A5F2">
      <w:pPr>
        <w:pStyle w:val="Cobra-NormalTick"/>
        <w:rPr>
          <w:lang w:val="fr-FR"/>
        </w:rPr>
      </w:pPr>
      <w:r w:rsidRPr="00CE2FA3">
        <w:rPr>
          <w:noProof/>
          <w:lang w:val="fr-FR"/>
        </w:rPr>
        <w:drawing>
          <wp:anchor distT="0" distB="0" distL="114300" distR="114300" simplePos="0" relativeHeight="251658242" behindDoc="1" locked="0" layoutInCell="1" allowOverlap="1" wp14:anchorId="6CB28F66" wp14:editId="589B5693">
            <wp:simplePos x="0" y="0"/>
            <wp:positionH relativeFrom="margin">
              <wp:align>center</wp:align>
            </wp:positionH>
            <wp:positionV relativeFrom="paragraph">
              <wp:posOffset>996315</wp:posOffset>
            </wp:positionV>
            <wp:extent cx="3076575" cy="3208020"/>
            <wp:effectExtent l="0" t="0" r="9525" b="0"/>
            <wp:wrapTight wrapText="bothSides">
              <wp:wrapPolygon edited="0">
                <wp:start x="3344" y="0"/>
                <wp:lineTo x="2675" y="257"/>
                <wp:lineTo x="1872" y="1411"/>
                <wp:lineTo x="1872" y="3335"/>
                <wp:lineTo x="3611" y="4105"/>
                <wp:lineTo x="6286" y="4105"/>
                <wp:lineTo x="1070" y="6029"/>
                <wp:lineTo x="1070" y="7183"/>
                <wp:lineTo x="1605" y="8209"/>
                <wp:lineTo x="2140" y="8466"/>
                <wp:lineTo x="4414" y="14366"/>
                <wp:lineTo x="2140" y="16418"/>
                <wp:lineTo x="0" y="16675"/>
                <wp:lineTo x="0" y="19625"/>
                <wp:lineTo x="2006" y="20523"/>
                <wp:lineTo x="2006" y="20907"/>
                <wp:lineTo x="9897" y="21420"/>
                <wp:lineTo x="11502" y="21420"/>
                <wp:lineTo x="12037" y="21292"/>
                <wp:lineTo x="17521" y="20651"/>
                <wp:lineTo x="17788" y="20523"/>
                <wp:lineTo x="20864" y="18470"/>
                <wp:lineTo x="21399" y="16931"/>
                <wp:lineTo x="21533" y="14622"/>
                <wp:lineTo x="21533" y="12955"/>
                <wp:lineTo x="13910" y="12314"/>
                <wp:lineTo x="14980" y="12057"/>
                <wp:lineTo x="14846" y="9876"/>
                <wp:lineTo x="13375" y="9235"/>
                <wp:lineTo x="10031" y="8209"/>
                <wp:lineTo x="10833" y="6157"/>
                <wp:lineTo x="11903" y="4361"/>
                <wp:lineTo x="11903" y="4105"/>
                <wp:lineTo x="11368" y="2565"/>
                <wp:lineTo x="11235" y="1411"/>
                <wp:lineTo x="9763" y="898"/>
                <wp:lineTo x="4949" y="0"/>
                <wp:lineTo x="3344"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6575" cy="3208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480B" w:rsidRPr="1FA1A5F2">
        <w:rPr>
          <w:lang w:val="fr-FR"/>
        </w:rPr>
        <w:t xml:space="preserve">Vous pouvez utiliser </w:t>
      </w:r>
      <w:proofErr w:type="spellStart"/>
      <w:r w:rsidR="00CA480B" w:rsidRPr="1FA1A5F2">
        <w:rPr>
          <w:lang w:val="fr-FR"/>
        </w:rPr>
        <w:t>pygame</w:t>
      </w:r>
      <w:proofErr w:type="spellEnd"/>
      <w:r w:rsidR="00940946" w:rsidRPr="1FA1A5F2">
        <w:rPr>
          <w:lang w:val="fr-FR"/>
        </w:rPr>
        <w:t>.</w:t>
      </w:r>
    </w:p>
    <w:p w14:paraId="2ADC69ED" w14:textId="77777777" w:rsidR="004645FC" w:rsidRPr="00CE2FA3" w:rsidRDefault="004645FC" w:rsidP="1FA1A5F2">
      <w:pPr>
        <w:pStyle w:val="Cobra-NormalTick"/>
        <w:rPr>
          <w:lang w:val="fr-FR"/>
        </w:rPr>
      </w:pPr>
      <w:r w:rsidRPr="1FA1A5F2">
        <w:rPr>
          <w:lang w:val="fr-FR"/>
        </w:rPr>
        <w:t xml:space="preserve">Essayez de faire bouger votre dodo sur l'écran, comme s'il courait. </w:t>
      </w:r>
    </w:p>
    <w:p w14:paraId="31C5A09B" w14:textId="0FB1111F" w:rsidR="00CA480B" w:rsidRPr="00CE2FA3" w:rsidRDefault="004645FC" w:rsidP="1FA1A5F2">
      <w:pPr>
        <w:pStyle w:val="Cobra-NormalTick"/>
        <w:rPr>
          <w:lang w:val="fr-FR"/>
        </w:rPr>
      </w:pPr>
      <w:r w:rsidRPr="1FA1A5F2">
        <w:rPr>
          <w:lang w:val="fr-FR"/>
        </w:rPr>
        <w:t>Mettez peut-être un système de points en sautant par-dessus des rochers, en secourant des dodos, etc.</w:t>
      </w:r>
    </w:p>
    <w:sectPr w:rsidR="00CA480B" w:rsidRPr="00CE2FA3" w:rsidSect="007B3BD9">
      <w:footerReference w:type="default" r:id="rId17"/>
      <w:type w:val="continuous"/>
      <w:pgSz w:w="11906" w:h="16838"/>
      <w:pgMar w:top="1417" w:right="1417" w:bottom="1417" w:left="1417" w:header="708" w:footer="708" w:gutter="0"/>
      <w:pgBorders w:offsetFrom="page">
        <w:top w:val="single" w:sz="4" w:space="24" w:color="FFC000" w:themeColor="accent4"/>
        <w:left w:val="single" w:sz="4" w:space="24" w:color="FFC000" w:themeColor="accent4"/>
        <w:bottom w:val="single" w:sz="4" w:space="24" w:color="FFC000" w:themeColor="accent4"/>
        <w:right w:val="single" w:sz="4" w:space="24" w:color="FFC000" w:themeColor="accent4"/>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B16D01" w14:textId="77777777" w:rsidR="00873151" w:rsidRDefault="00873151" w:rsidP="00353C27">
      <w:pPr>
        <w:spacing w:after="0" w:line="240" w:lineRule="auto"/>
      </w:pPr>
      <w:r>
        <w:separator/>
      </w:r>
    </w:p>
  </w:endnote>
  <w:endnote w:type="continuationSeparator" w:id="0">
    <w:p w14:paraId="53A495FA" w14:textId="77777777" w:rsidR="00873151" w:rsidRDefault="00873151" w:rsidP="00353C27">
      <w:pPr>
        <w:spacing w:after="0" w:line="240" w:lineRule="auto"/>
      </w:pPr>
      <w:r>
        <w:continuationSeparator/>
      </w:r>
    </w:p>
  </w:endnote>
  <w:endnote w:type="continuationNotice" w:id="1">
    <w:p w14:paraId="4C761E5A" w14:textId="77777777" w:rsidR="00873151" w:rsidRDefault="008731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2">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lear Sans">
    <w:altName w:val="Calibri"/>
    <w:charset w:val="00"/>
    <w:family w:val="swiss"/>
    <w:pitch w:val="variable"/>
    <w:sig w:usb0="A00002EF" w:usb1="500078FB" w:usb2="00000008" w:usb3="00000000" w:csb0="0000019F" w:csb1="00000000"/>
  </w:font>
  <w:font w:name="Bitter">
    <w:altName w:val="Calibri"/>
    <w:panose1 w:val="00000000000000000000"/>
    <w:charset w:val="00"/>
    <w:family w:val="modern"/>
    <w:notTrueType/>
    <w:pitch w:val="variable"/>
    <w:sig w:usb0="00000207" w:usb1="00000000" w:usb2="00000000" w:usb3="00000000" w:csb0="00000097"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Prime Code">
    <w:altName w:val="Courier New"/>
    <w:charset w:val="00"/>
    <w:family w:val="modern"/>
    <w:pitch w:val="fixed"/>
    <w:sig w:usb0="00000007" w:usb1="00000000" w:usb2="00000000" w:usb3="00000000" w:csb0="00000093" w:csb1="00000000"/>
  </w:font>
  <w:font w:name="Clear Sans Light">
    <w:altName w:val="Calibri"/>
    <w:charset w:val="00"/>
    <w:family w:val="swiss"/>
    <w:pitch w:val="variable"/>
    <w:sig w:usb0="A00002EF" w:usb1="500078FB" w:usb2="00000008"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7585203"/>
      <w:docPartObj>
        <w:docPartGallery w:val="Page Numbers (Bottom of Page)"/>
        <w:docPartUnique/>
      </w:docPartObj>
    </w:sdtPr>
    <w:sdtContent>
      <w:p w14:paraId="6DA5F11B" w14:textId="6015C715" w:rsidR="00991FEC" w:rsidRDefault="00991FEC">
        <w:pPr>
          <w:pStyle w:val="Footer"/>
          <w:jc w:val="right"/>
        </w:pPr>
        <w:r>
          <w:fldChar w:fldCharType="begin"/>
        </w:r>
        <w:r>
          <w:instrText>PAGE   \* MERGEFORMAT</w:instrText>
        </w:r>
        <w:r>
          <w:fldChar w:fldCharType="separate"/>
        </w:r>
        <w:r>
          <w:rPr>
            <w:lang w:val="fr-FR"/>
          </w:rPr>
          <w:t>2</w:t>
        </w:r>
        <w:r>
          <w:fldChar w:fldCharType="end"/>
        </w:r>
      </w:p>
    </w:sdtContent>
  </w:sdt>
  <w:p w14:paraId="62238409" w14:textId="77777777" w:rsidR="00F129A3" w:rsidRPr="00F129A3" w:rsidRDefault="00F129A3" w:rsidP="006F7A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AB49B0" w14:textId="77777777" w:rsidR="00873151" w:rsidRDefault="00873151" w:rsidP="00353C27">
      <w:pPr>
        <w:spacing w:after="0" w:line="240" w:lineRule="auto"/>
      </w:pPr>
      <w:r>
        <w:separator/>
      </w:r>
    </w:p>
  </w:footnote>
  <w:footnote w:type="continuationSeparator" w:id="0">
    <w:p w14:paraId="0DA54062" w14:textId="77777777" w:rsidR="00873151" w:rsidRDefault="00873151" w:rsidP="00353C27">
      <w:pPr>
        <w:spacing w:after="0" w:line="240" w:lineRule="auto"/>
      </w:pPr>
      <w:r>
        <w:continuationSeparator/>
      </w:r>
    </w:p>
  </w:footnote>
  <w:footnote w:type="continuationNotice" w:id="1">
    <w:p w14:paraId="7AEDB0DC" w14:textId="77777777" w:rsidR="00873151" w:rsidRDefault="0087315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17CB6"/>
    <w:multiLevelType w:val="hybridMultilevel"/>
    <w:tmpl w:val="35B4CB22"/>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FC1752"/>
    <w:multiLevelType w:val="hybridMultilevel"/>
    <w:tmpl w:val="E3B2CB7E"/>
    <w:lvl w:ilvl="0" w:tplc="588C4FE6">
      <w:start w:val="1"/>
      <w:numFmt w:val="bullet"/>
      <w:pStyle w:val="Cobra-NormalTick"/>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80271EA"/>
    <w:multiLevelType w:val="hybridMultilevel"/>
    <w:tmpl w:val="CBB8CB00"/>
    <w:lvl w:ilvl="0" w:tplc="D7244066">
      <w:start w:val="1"/>
      <w:numFmt w:val="bullet"/>
      <w:lvlText w:val=""/>
      <w:lvlJc w:val="left"/>
      <w:pPr>
        <w:ind w:left="1428" w:hanging="360"/>
      </w:pPr>
      <w:rPr>
        <w:rFonts w:ascii="Wingdings 2" w:hAnsi="Wingdings 2"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0AB2066C"/>
    <w:multiLevelType w:val="hybridMultilevel"/>
    <w:tmpl w:val="DF8A2BB4"/>
    <w:lvl w:ilvl="0" w:tplc="023633F6">
      <w:start w:val="1"/>
      <w:numFmt w:val="upperRoman"/>
      <w:lvlText w:val="%1."/>
      <w:lvlJc w:val="left"/>
      <w:pPr>
        <w:ind w:left="1080" w:hanging="720"/>
      </w:pPr>
      <w:rPr>
        <w:rFonts w:ascii="Clear Sans" w:hAnsi="Clear Sans" w:cs="Clear San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CF7BCE"/>
    <w:multiLevelType w:val="hybridMultilevel"/>
    <w:tmpl w:val="1D0A4978"/>
    <w:lvl w:ilvl="0" w:tplc="00088498">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0E4A68CC"/>
    <w:multiLevelType w:val="hybridMultilevel"/>
    <w:tmpl w:val="6966D0B0"/>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583042"/>
    <w:multiLevelType w:val="hybridMultilevel"/>
    <w:tmpl w:val="44D069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562191"/>
    <w:multiLevelType w:val="hybridMultilevel"/>
    <w:tmpl w:val="4CBE9650"/>
    <w:lvl w:ilvl="0" w:tplc="F8405180">
      <w:start w:val="1"/>
      <w:numFmt w:val="upperRoman"/>
      <w:lvlText w:val="%1."/>
      <w:lvlJc w:val="left"/>
      <w:pPr>
        <w:ind w:left="1080" w:hanging="720"/>
      </w:pPr>
      <w:rPr>
        <w:rFonts w:ascii="Bitter" w:hAnsi="Bitter"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21A5853"/>
    <w:multiLevelType w:val="hybridMultilevel"/>
    <w:tmpl w:val="FFFFFFFF"/>
    <w:lvl w:ilvl="0" w:tplc="6AF83678">
      <w:start w:val="1"/>
      <w:numFmt w:val="bullet"/>
      <w:lvlText w:val=""/>
      <w:lvlJc w:val="left"/>
      <w:pPr>
        <w:ind w:left="720" w:hanging="360"/>
      </w:pPr>
      <w:rPr>
        <w:rFonts w:ascii="Wingdings 2" w:hAnsi="Wingdings 2" w:hint="default"/>
      </w:rPr>
    </w:lvl>
    <w:lvl w:ilvl="1" w:tplc="18FCDA20">
      <w:start w:val="1"/>
      <w:numFmt w:val="bullet"/>
      <w:lvlText w:val="o"/>
      <w:lvlJc w:val="left"/>
      <w:pPr>
        <w:ind w:left="1440" w:hanging="360"/>
      </w:pPr>
      <w:rPr>
        <w:rFonts w:ascii="Courier New" w:hAnsi="Courier New" w:hint="default"/>
      </w:rPr>
    </w:lvl>
    <w:lvl w:ilvl="2" w:tplc="8B32776C">
      <w:start w:val="1"/>
      <w:numFmt w:val="bullet"/>
      <w:lvlText w:val=""/>
      <w:lvlJc w:val="left"/>
      <w:pPr>
        <w:ind w:left="2160" w:hanging="360"/>
      </w:pPr>
      <w:rPr>
        <w:rFonts w:ascii="Wingdings" w:hAnsi="Wingdings" w:hint="default"/>
      </w:rPr>
    </w:lvl>
    <w:lvl w:ilvl="3" w:tplc="CD500D6E">
      <w:start w:val="1"/>
      <w:numFmt w:val="bullet"/>
      <w:lvlText w:val=""/>
      <w:lvlJc w:val="left"/>
      <w:pPr>
        <w:ind w:left="2880" w:hanging="360"/>
      </w:pPr>
      <w:rPr>
        <w:rFonts w:ascii="Symbol" w:hAnsi="Symbol" w:hint="default"/>
      </w:rPr>
    </w:lvl>
    <w:lvl w:ilvl="4" w:tplc="A4327CE2">
      <w:start w:val="1"/>
      <w:numFmt w:val="bullet"/>
      <w:lvlText w:val="o"/>
      <w:lvlJc w:val="left"/>
      <w:pPr>
        <w:ind w:left="3600" w:hanging="360"/>
      </w:pPr>
      <w:rPr>
        <w:rFonts w:ascii="Courier New" w:hAnsi="Courier New" w:hint="default"/>
      </w:rPr>
    </w:lvl>
    <w:lvl w:ilvl="5" w:tplc="6170A0D0">
      <w:start w:val="1"/>
      <w:numFmt w:val="bullet"/>
      <w:lvlText w:val=""/>
      <w:lvlJc w:val="left"/>
      <w:pPr>
        <w:ind w:left="4320" w:hanging="360"/>
      </w:pPr>
      <w:rPr>
        <w:rFonts w:ascii="Wingdings" w:hAnsi="Wingdings" w:hint="default"/>
      </w:rPr>
    </w:lvl>
    <w:lvl w:ilvl="6" w:tplc="B3DC8C56">
      <w:start w:val="1"/>
      <w:numFmt w:val="bullet"/>
      <w:lvlText w:val=""/>
      <w:lvlJc w:val="left"/>
      <w:pPr>
        <w:ind w:left="5040" w:hanging="360"/>
      </w:pPr>
      <w:rPr>
        <w:rFonts w:ascii="Symbol" w:hAnsi="Symbol" w:hint="default"/>
      </w:rPr>
    </w:lvl>
    <w:lvl w:ilvl="7" w:tplc="5586769E">
      <w:start w:val="1"/>
      <w:numFmt w:val="bullet"/>
      <w:lvlText w:val="o"/>
      <w:lvlJc w:val="left"/>
      <w:pPr>
        <w:ind w:left="5760" w:hanging="360"/>
      </w:pPr>
      <w:rPr>
        <w:rFonts w:ascii="Courier New" w:hAnsi="Courier New" w:hint="default"/>
      </w:rPr>
    </w:lvl>
    <w:lvl w:ilvl="8" w:tplc="140C68BC">
      <w:start w:val="1"/>
      <w:numFmt w:val="bullet"/>
      <w:lvlText w:val=""/>
      <w:lvlJc w:val="left"/>
      <w:pPr>
        <w:ind w:left="6480" w:hanging="360"/>
      </w:pPr>
      <w:rPr>
        <w:rFonts w:ascii="Wingdings" w:hAnsi="Wingdings" w:hint="default"/>
      </w:rPr>
    </w:lvl>
  </w:abstractNum>
  <w:abstractNum w:abstractNumId="9" w15:restartNumberingAfterBreak="0">
    <w:nsid w:val="477762FD"/>
    <w:multiLevelType w:val="hybridMultilevel"/>
    <w:tmpl w:val="8A3236C4"/>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89C2CB5"/>
    <w:multiLevelType w:val="hybridMultilevel"/>
    <w:tmpl w:val="A328E826"/>
    <w:lvl w:ilvl="0" w:tplc="F8405180">
      <w:start w:val="1"/>
      <w:numFmt w:val="upperRoman"/>
      <w:lvlText w:val="%1."/>
      <w:lvlJc w:val="left"/>
      <w:pPr>
        <w:ind w:left="1080" w:hanging="720"/>
      </w:pPr>
      <w:rPr>
        <w:rFonts w:ascii="Bitter" w:hAnsi="Bitter"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57913F9"/>
    <w:multiLevelType w:val="hybridMultilevel"/>
    <w:tmpl w:val="8C2012C4"/>
    <w:lvl w:ilvl="0" w:tplc="9A4CE062">
      <w:start w:val="1"/>
      <w:numFmt w:val="upperRoman"/>
      <w:lvlText w:val="%1."/>
      <w:lvlJc w:val="left"/>
      <w:pPr>
        <w:ind w:left="1080" w:hanging="720"/>
      </w:pPr>
      <w:rPr>
        <w:rFonts w:ascii="Clear Sans" w:hAnsi="Clear Sans" w:cs="Clear San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7132381"/>
    <w:multiLevelType w:val="hybridMultilevel"/>
    <w:tmpl w:val="A76C631A"/>
    <w:lvl w:ilvl="0" w:tplc="D7244066">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6EDE0F4F"/>
    <w:multiLevelType w:val="hybridMultilevel"/>
    <w:tmpl w:val="4EF0BFCA"/>
    <w:lvl w:ilvl="0" w:tplc="E436AA0C">
      <w:start w:val="1"/>
      <w:numFmt w:val="upperRoman"/>
      <w:pStyle w:val="Cobra-Title1"/>
      <w:lvlText w:val="%1."/>
      <w:lvlJc w:val="left"/>
      <w:pPr>
        <w:ind w:left="1080" w:hanging="720"/>
      </w:pPr>
      <w:rPr>
        <w:rFonts w:ascii="Bitter" w:hAnsi="Bitter" w:hint="default"/>
        <w:sz w:val="26"/>
        <w:szCs w:val="26"/>
      </w:rPr>
    </w:lvl>
    <w:lvl w:ilvl="1" w:tplc="39387CA0">
      <w:start w:val="1"/>
      <w:numFmt w:val="upperLetter"/>
      <w:pStyle w:val="Cobra-Titre2"/>
      <w:lvlText w:val="%2."/>
      <w:lvlJc w:val="left"/>
      <w:pPr>
        <w:ind w:left="3762"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5103B9F"/>
    <w:multiLevelType w:val="hybridMultilevel"/>
    <w:tmpl w:val="F556718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787F726C"/>
    <w:multiLevelType w:val="hybridMultilevel"/>
    <w:tmpl w:val="ED965374"/>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F117B16"/>
    <w:multiLevelType w:val="hybridMultilevel"/>
    <w:tmpl w:val="4B882CB6"/>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3"/>
  </w:num>
  <w:num w:numId="4">
    <w:abstractNumId w:val="4"/>
  </w:num>
  <w:num w:numId="5">
    <w:abstractNumId w:val="13"/>
  </w:num>
  <w:num w:numId="6">
    <w:abstractNumId w:val="9"/>
  </w:num>
  <w:num w:numId="7">
    <w:abstractNumId w:val="15"/>
  </w:num>
  <w:num w:numId="8">
    <w:abstractNumId w:val="7"/>
  </w:num>
  <w:num w:numId="9">
    <w:abstractNumId w:val="2"/>
  </w:num>
  <w:num w:numId="10">
    <w:abstractNumId w:val="10"/>
  </w:num>
  <w:num w:numId="11">
    <w:abstractNumId w:val="0"/>
  </w:num>
  <w:num w:numId="12">
    <w:abstractNumId w:val="14"/>
  </w:num>
  <w:num w:numId="13">
    <w:abstractNumId w:val="16"/>
  </w:num>
  <w:num w:numId="14">
    <w:abstractNumId w:val="5"/>
  </w:num>
  <w:num w:numId="15">
    <w:abstractNumId w:val="1"/>
  </w:num>
  <w:num w:numId="16">
    <w:abstractNumId w:val="12"/>
  </w:num>
  <w:num w:numId="17">
    <w:abstractNumId w:val="13"/>
    <w:lvlOverride w:ilvl="0">
      <w:startOverride w:val="1"/>
    </w:lvlOverride>
  </w:num>
  <w:num w:numId="18">
    <w:abstractNumId w:val="13"/>
    <w:lvlOverride w:ilvl="0">
      <w:startOverride w:val="1"/>
    </w:lvlOverride>
  </w:num>
  <w:num w:numId="19">
    <w:abstractNumId w:val="13"/>
    <w:lvlOverride w:ilvl="0">
      <w:startOverride w:val="1"/>
    </w:lvlOverride>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roofState w:spelling="clean" w:grammar="clean"/>
  <w:attachedTemplate r:id="rId1"/>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C91"/>
    <w:rsid w:val="00001322"/>
    <w:rsid w:val="000033A9"/>
    <w:rsid w:val="00010E29"/>
    <w:rsid w:val="00013516"/>
    <w:rsid w:val="00013CF1"/>
    <w:rsid w:val="00016700"/>
    <w:rsid w:val="00022C6B"/>
    <w:rsid w:val="00023CD6"/>
    <w:rsid w:val="00033FC1"/>
    <w:rsid w:val="00035894"/>
    <w:rsid w:val="000368F4"/>
    <w:rsid w:val="00037176"/>
    <w:rsid w:val="00037892"/>
    <w:rsid w:val="00045546"/>
    <w:rsid w:val="00046430"/>
    <w:rsid w:val="00047ECF"/>
    <w:rsid w:val="0005194E"/>
    <w:rsid w:val="00052614"/>
    <w:rsid w:val="00052C7E"/>
    <w:rsid w:val="00052FE7"/>
    <w:rsid w:val="000572E1"/>
    <w:rsid w:val="0005738F"/>
    <w:rsid w:val="0006200F"/>
    <w:rsid w:val="00062403"/>
    <w:rsid w:val="00071D45"/>
    <w:rsid w:val="0008235C"/>
    <w:rsid w:val="0008434F"/>
    <w:rsid w:val="0008553F"/>
    <w:rsid w:val="000874D8"/>
    <w:rsid w:val="00090312"/>
    <w:rsid w:val="0009393E"/>
    <w:rsid w:val="00095A36"/>
    <w:rsid w:val="00095D4E"/>
    <w:rsid w:val="000A315C"/>
    <w:rsid w:val="000A4B1F"/>
    <w:rsid w:val="000B1BEF"/>
    <w:rsid w:val="000B1C4C"/>
    <w:rsid w:val="000B494D"/>
    <w:rsid w:val="000B56DA"/>
    <w:rsid w:val="000B630A"/>
    <w:rsid w:val="000B680A"/>
    <w:rsid w:val="000C0E95"/>
    <w:rsid w:val="000C1256"/>
    <w:rsid w:val="000C519C"/>
    <w:rsid w:val="000D0420"/>
    <w:rsid w:val="000D0B8A"/>
    <w:rsid w:val="000D2230"/>
    <w:rsid w:val="000D3B65"/>
    <w:rsid w:val="000E0E46"/>
    <w:rsid w:val="000E38C7"/>
    <w:rsid w:val="000E3F92"/>
    <w:rsid w:val="000E770E"/>
    <w:rsid w:val="000E7C35"/>
    <w:rsid w:val="000F13BD"/>
    <w:rsid w:val="000F3FEA"/>
    <w:rsid w:val="00100D9A"/>
    <w:rsid w:val="00100ECF"/>
    <w:rsid w:val="00102305"/>
    <w:rsid w:val="00104CD2"/>
    <w:rsid w:val="00107F3C"/>
    <w:rsid w:val="0011069E"/>
    <w:rsid w:val="00110AD0"/>
    <w:rsid w:val="00114876"/>
    <w:rsid w:val="00114FBA"/>
    <w:rsid w:val="001200C4"/>
    <w:rsid w:val="00121B41"/>
    <w:rsid w:val="0012718B"/>
    <w:rsid w:val="00127346"/>
    <w:rsid w:val="00130BC6"/>
    <w:rsid w:val="00134823"/>
    <w:rsid w:val="00135B59"/>
    <w:rsid w:val="00136C70"/>
    <w:rsid w:val="0014130D"/>
    <w:rsid w:val="0014222F"/>
    <w:rsid w:val="001427EB"/>
    <w:rsid w:val="0014286A"/>
    <w:rsid w:val="00144259"/>
    <w:rsid w:val="0014674C"/>
    <w:rsid w:val="0015137C"/>
    <w:rsid w:val="00151C42"/>
    <w:rsid w:val="001622C2"/>
    <w:rsid w:val="00162C71"/>
    <w:rsid w:val="00166A11"/>
    <w:rsid w:val="0017214F"/>
    <w:rsid w:val="00174265"/>
    <w:rsid w:val="00176A7C"/>
    <w:rsid w:val="001816A2"/>
    <w:rsid w:val="00182EB9"/>
    <w:rsid w:val="00184109"/>
    <w:rsid w:val="00184E1A"/>
    <w:rsid w:val="001905F8"/>
    <w:rsid w:val="00192E8B"/>
    <w:rsid w:val="001936F1"/>
    <w:rsid w:val="00193BCA"/>
    <w:rsid w:val="00195568"/>
    <w:rsid w:val="00195B1B"/>
    <w:rsid w:val="001972A1"/>
    <w:rsid w:val="001A1EB4"/>
    <w:rsid w:val="001A443F"/>
    <w:rsid w:val="001B08FA"/>
    <w:rsid w:val="001B5491"/>
    <w:rsid w:val="001B56D1"/>
    <w:rsid w:val="001B6FF7"/>
    <w:rsid w:val="001C1C52"/>
    <w:rsid w:val="001C3B78"/>
    <w:rsid w:val="001C4FB8"/>
    <w:rsid w:val="001C5F15"/>
    <w:rsid w:val="001C6816"/>
    <w:rsid w:val="001C7BEF"/>
    <w:rsid w:val="001D079E"/>
    <w:rsid w:val="001D4E42"/>
    <w:rsid w:val="001D55D8"/>
    <w:rsid w:val="001D6043"/>
    <w:rsid w:val="001F0070"/>
    <w:rsid w:val="001F0172"/>
    <w:rsid w:val="001F05EC"/>
    <w:rsid w:val="001F18E4"/>
    <w:rsid w:val="001F263F"/>
    <w:rsid w:val="001F3D81"/>
    <w:rsid w:val="001F41FC"/>
    <w:rsid w:val="001F52D1"/>
    <w:rsid w:val="001F5890"/>
    <w:rsid w:val="001F612A"/>
    <w:rsid w:val="001F71E0"/>
    <w:rsid w:val="0020101C"/>
    <w:rsid w:val="00201328"/>
    <w:rsid w:val="00206410"/>
    <w:rsid w:val="00216E73"/>
    <w:rsid w:val="00216F01"/>
    <w:rsid w:val="00224336"/>
    <w:rsid w:val="0022449E"/>
    <w:rsid w:val="002377B5"/>
    <w:rsid w:val="00244DCA"/>
    <w:rsid w:val="00247D8E"/>
    <w:rsid w:val="00250709"/>
    <w:rsid w:val="00251BBF"/>
    <w:rsid w:val="00252D47"/>
    <w:rsid w:val="00257B25"/>
    <w:rsid w:val="00260611"/>
    <w:rsid w:val="0026342B"/>
    <w:rsid w:val="00263D50"/>
    <w:rsid w:val="00263D7A"/>
    <w:rsid w:val="002658B3"/>
    <w:rsid w:val="002661D6"/>
    <w:rsid w:val="00270E31"/>
    <w:rsid w:val="002711F9"/>
    <w:rsid w:val="002823DD"/>
    <w:rsid w:val="00282C42"/>
    <w:rsid w:val="002830A4"/>
    <w:rsid w:val="00283CE7"/>
    <w:rsid w:val="0028775A"/>
    <w:rsid w:val="002904A8"/>
    <w:rsid w:val="00292D0E"/>
    <w:rsid w:val="00293507"/>
    <w:rsid w:val="002961CE"/>
    <w:rsid w:val="002A0643"/>
    <w:rsid w:val="002A525A"/>
    <w:rsid w:val="002B2043"/>
    <w:rsid w:val="002B3E67"/>
    <w:rsid w:val="002B6537"/>
    <w:rsid w:val="002B7F23"/>
    <w:rsid w:val="002C378E"/>
    <w:rsid w:val="002C4218"/>
    <w:rsid w:val="002C4D55"/>
    <w:rsid w:val="002D6060"/>
    <w:rsid w:val="002D6C2A"/>
    <w:rsid w:val="002D6CD4"/>
    <w:rsid w:val="002D718C"/>
    <w:rsid w:val="002E761E"/>
    <w:rsid w:val="002E7B9C"/>
    <w:rsid w:val="002F17D2"/>
    <w:rsid w:val="002F3B1F"/>
    <w:rsid w:val="002F3B6E"/>
    <w:rsid w:val="002F3C9A"/>
    <w:rsid w:val="002F52B1"/>
    <w:rsid w:val="002F79C7"/>
    <w:rsid w:val="0030050A"/>
    <w:rsid w:val="003013CF"/>
    <w:rsid w:val="003027B8"/>
    <w:rsid w:val="0031080E"/>
    <w:rsid w:val="0031488A"/>
    <w:rsid w:val="003153D8"/>
    <w:rsid w:val="003173D1"/>
    <w:rsid w:val="00323A21"/>
    <w:rsid w:val="00324916"/>
    <w:rsid w:val="0032551E"/>
    <w:rsid w:val="003260F3"/>
    <w:rsid w:val="0032622C"/>
    <w:rsid w:val="003271B1"/>
    <w:rsid w:val="00330772"/>
    <w:rsid w:val="00331117"/>
    <w:rsid w:val="00331E8E"/>
    <w:rsid w:val="00335E6B"/>
    <w:rsid w:val="00336337"/>
    <w:rsid w:val="003407BD"/>
    <w:rsid w:val="00351BBC"/>
    <w:rsid w:val="003522DD"/>
    <w:rsid w:val="00353C27"/>
    <w:rsid w:val="00355C01"/>
    <w:rsid w:val="00355FEC"/>
    <w:rsid w:val="00360C28"/>
    <w:rsid w:val="00364534"/>
    <w:rsid w:val="00366CCA"/>
    <w:rsid w:val="00370337"/>
    <w:rsid w:val="003706EB"/>
    <w:rsid w:val="00370A3B"/>
    <w:rsid w:val="003815D4"/>
    <w:rsid w:val="00383C83"/>
    <w:rsid w:val="00384234"/>
    <w:rsid w:val="00385300"/>
    <w:rsid w:val="003864D0"/>
    <w:rsid w:val="003911FC"/>
    <w:rsid w:val="003919FD"/>
    <w:rsid w:val="0039336D"/>
    <w:rsid w:val="003972F6"/>
    <w:rsid w:val="00397923"/>
    <w:rsid w:val="00397A2F"/>
    <w:rsid w:val="00397F52"/>
    <w:rsid w:val="003A0F8E"/>
    <w:rsid w:val="003A12FC"/>
    <w:rsid w:val="003A2C3A"/>
    <w:rsid w:val="003A3EC6"/>
    <w:rsid w:val="003A7915"/>
    <w:rsid w:val="003A7D7D"/>
    <w:rsid w:val="003B1B93"/>
    <w:rsid w:val="003B3173"/>
    <w:rsid w:val="003B3FC3"/>
    <w:rsid w:val="003B442D"/>
    <w:rsid w:val="003B4D21"/>
    <w:rsid w:val="003C0F0F"/>
    <w:rsid w:val="003C2E3D"/>
    <w:rsid w:val="003C34CB"/>
    <w:rsid w:val="003C4498"/>
    <w:rsid w:val="003C7DA7"/>
    <w:rsid w:val="003D213B"/>
    <w:rsid w:val="003D4503"/>
    <w:rsid w:val="003D5F26"/>
    <w:rsid w:val="003D7F94"/>
    <w:rsid w:val="003E0E12"/>
    <w:rsid w:val="003E0F57"/>
    <w:rsid w:val="003E368C"/>
    <w:rsid w:val="003E52CC"/>
    <w:rsid w:val="003E712D"/>
    <w:rsid w:val="003F1ECF"/>
    <w:rsid w:val="003F3B97"/>
    <w:rsid w:val="003F3D28"/>
    <w:rsid w:val="003F4867"/>
    <w:rsid w:val="00402F1F"/>
    <w:rsid w:val="00403E8A"/>
    <w:rsid w:val="00405810"/>
    <w:rsid w:val="004074BA"/>
    <w:rsid w:val="004103C1"/>
    <w:rsid w:val="004200F6"/>
    <w:rsid w:val="00420BB6"/>
    <w:rsid w:val="0042307F"/>
    <w:rsid w:val="004243AC"/>
    <w:rsid w:val="0043308A"/>
    <w:rsid w:val="004367CB"/>
    <w:rsid w:val="00441122"/>
    <w:rsid w:val="00442824"/>
    <w:rsid w:val="004458DD"/>
    <w:rsid w:val="004476D7"/>
    <w:rsid w:val="00450067"/>
    <w:rsid w:val="004532D0"/>
    <w:rsid w:val="004645FC"/>
    <w:rsid w:val="0046555F"/>
    <w:rsid w:val="00467123"/>
    <w:rsid w:val="0047195C"/>
    <w:rsid w:val="004728BB"/>
    <w:rsid w:val="00472A25"/>
    <w:rsid w:val="00473120"/>
    <w:rsid w:val="00473424"/>
    <w:rsid w:val="0047433D"/>
    <w:rsid w:val="00474783"/>
    <w:rsid w:val="004748A7"/>
    <w:rsid w:val="004752BF"/>
    <w:rsid w:val="00481FBD"/>
    <w:rsid w:val="00483B2D"/>
    <w:rsid w:val="00487782"/>
    <w:rsid w:val="004925FA"/>
    <w:rsid w:val="0049541C"/>
    <w:rsid w:val="0049556B"/>
    <w:rsid w:val="00495B04"/>
    <w:rsid w:val="004A0FB5"/>
    <w:rsid w:val="004A145A"/>
    <w:rsid w:val="004A499A"/>
    <w:rsid w:val="004B0428"/>
    <w:rsid w:val="004B09AF"/>
    <w:rsid w:val="004B1DD0"/>
    <w:rsid w:val="004B37F2"/>
    <w:rsid w:val="004B4729"/>
    <w:rsid w:val="004C0252"/>
    <w:rsid w:val="004C07BD"/>
    <w:rsid w:val="004C0AFD"/>
    <w:rsid w:val="004C62C4"/>
    <w:rsid w:val="004C750A"/>
    <w:rsid w:val="004D05C3"/>
    <w:rsid w:val="004D5591"/>
    <w:rsid w:val="004D7EE9"/>
    <w:rsid w:val="004E22FA"/>
    <w:rsid w:val="004E4C7B"/>
    <w:rsid w:val="004E5734"/>
    <w:rsid w:val="004E70A1"/>
    <w:rsid w:val="00503933"/>
    <w:rsid w:val="00503CF4"/>
    <w:rsid w:val="005052EA"/>
    <w:rsid w:val="00506583"/>
    <w:rsid w:val="00506BF4"/>
    <w:rsid w:val="0051012A"/>
    <w:rsid w:val="00511CA6"/>
    <w:rsid w:val="00512655"/>
    <w:rsid w:val="00514C64"/>
    <w:rsid w:val="00514D88"/>
    <w:rsid w:val="0051504B"/>
    <w:rsid w:val="00516969"/>
    <w:rsid w:val="005203B8"/>
    <w:rsid w:val="0052253D"/>
    <w:rsid w:val="005249A6"/>
    <w:rsid w:val="00525F6F"/>
    <w:rsid w:val="00526773"/>
    <w:rsid w:val="00540793"/>
    <w:rsid w:val="00541AF5"/>
    <w:rsid w:val="00551619"/>
    <w:rsid w:val="00551D17"/>
    <w:rsid w:val="00555DA2"/>
    <w:rsid w:val="005571CE"/>
    <w:rsid w:val="005572A1"/>
    <w:rsid w:val="00557A27"/>
    <w:rsid w:val="00560DC1"/>
    <w:rsid w:val="00561C44"/>
    <w:rsid w:val="00563215"/>
    <w:rsid w:val="00563B2D"/>
    <w:rsid w:val="00563C7A"/>
    <w:rsid w:val="00565587"/>
    <w:rsid w:val="00567B4A"/>
    <w:rsid w:val="005718E9"/>
    <w:rsid w:val="005719F4"/>
    <w:rsid w:val="00572B49"/>
    <w:rsid w:val="00573C91"/>
    <w:rsid w:val="005815A1"/>
    <w:rsid w:val="005828C3"/>
    <w:rsid w:val="00583787"/>
    <w:rsid w:val="00584D0C"/>
    <w:rsid w:val="00585C50"/>
    <w:rsid w:val="005900AD"/>
    <w:rsid w:val="00590F51"/>
    <w:rsid w:val="005938F1"/>
    <w:rsid w:val="00594958"/>
    <w:rsid w:val="005974F8"/>
    <w:rsid w:val="005A06DC"/>
    <w:rsid w:val="005A1A18"/>
    <w:rsid w:val="005A1D04"/>
    <w:rsid w:val="005A47FB"/>
    <w:rsid w:val="005A518F"/>
    <w:rsid w:val="005A521B"/>
    <w:rsid w:val="005A6AE3"/>
    <w:rsid w:val="005A6F44"/>
    <w:rsid w:val="005B09F8"/>
    <w:rsid w:val="005B135A"/>
    <w:rsid w:val="005B5CE1"/>
    <w:rsid w:val="005C40EA"/>
    <w:rsid w:val="005C51F1"/>
    <w:rsid w:val="005C7AB6"/>
    <w:rsid w:val="005D067C"/>
    <w:rsid w:val="005D49AC"/>
    <w:rsid w:val="005D7E3E"/>
    <w:rsid w:val="005E0FDF"/>
    <w:rsid w:val="005E1AD9"/>
    <w:rsid w:val="005E5FA6"/>
    <w:rsid w:val="005F02DC"/>
    <w:rsid w:val="005F3EC5"/>
    <w:rsid w:val="005F435F"/>
    <w:rsid w:val="005F5018"/>
    <w:rsid w:val="005F6256"/>
    <w:rsid w:val="00601F48"/>
    <w:rsid w:val="00604645"/>
    <w:rsid w:val="00613826"/>
    <w:rsid w:val="00617664"/>
    <w:rsid w:val="006200A6"/>
    <w:rsid w:val="00620D5E"/>
    <w:rsid w:val="006258DA"/>
    <w:rsid w:val="00630EAC"/>
    <w:rsid w:val="00631377"/>
    <w:rsid w:val="00631F54"/>
    <w:rsid w:val="006334D5"/>
    <w:rsid w:val="006338A7"/>
    <w:rsid w:val="00640896"/>
    <w:rsid w:val="00641291"/>
    <w:rsid w:val="00647AB3"/>
    <w:rsid w:val="006535F0"/>
    <w:rsid w:val="0065421B"/>
    <w:rsid w:val="00654808"/>
    <w:rsid w:val="00655CFA"/>
    <w:rsid w:val="006560C2"/>
    <w:rsid w:val="00656F39"/>
    <w:rsid w:val="0065715B"/>
    <w:rsid w:val="00657C0B"/>
    <w:rsid w:val="00661100"/>
    <w:rsid w:val="00663A53"/>
    <w:rsid w:val="00665281"/>
    <w:rsid w:val="006706C0"/>
    <w:rsid w:val="00673659"/>
    <w:rsid w:val="00673DD1"/>
    <w:rsid w:val="0067408C"/>
    <w:rsid w:val="00680AEC"/>
    <w:rsid w:val="006847C7"/>
    <w:rsid w:val="00685E73"/>
    <w:rsid w:val="00686EB0"/>
    <w:rsid w:val="006925EA"/>
    <w:rsid w:val="00692E3C"/>
    <w:rsid w:val="0069535D"/>
    <w:rsid w:val="00695CD4"/>
    <w:rsid w:val="006976DB"/>
    <w:rsid w:val="00697E84"/>
    <w:rsid w:val="006A1656"/>
    <w:rsid w:val="006A2076"/>
    <w:rsid w:val="006B01FE"/>
    <w:rsid w:val="006B03AB"/>
    <w:rsid w:val="006B3E6D"/>
    <w:rsid w:val="006D0C5A"/>
    <w:rsid w:val="006D1D26"/>
    <w:rsid w:val="006D301C"/>
    <w:rsid w:val="006E0455"/>
    <w:rsid w:val="006E0B2B"/>
    <w:rsid w:val="006E0F7A"/>
    <w:rsid w:val="006E1E70"/>
    <w:rsid w:val="006E4D14"/>
    <w:rsid w:val="006F2768"/>
    <w:rsid w:val="006F320F"/>
    <w:rsid w:val="006F364C"/>
    <w:rsid w:val="006F4429"/>
    <w:rsid w:val="006F585F"/>
    <w:rsid w:val="006F67DC"/>
    <w:rsid w:val="006F7554"/>
    <w:rsid w:val="006F7A13"/>
    <w:rsid w:val="00700BFA"/>
    <w:rsid w:val="00701F9B"/>
    <w:rsid w:val="00702D29"/>
    <w:rsid w:val="0070460C"/>
    <w:rsid w:val="007049F3"/>
    <w:rsid w:val="0070583B"/>
    <w:rsid w:val="00706327"/>
    <w:rsid w:val="00707905"/>
    <w:rsid w:val="0071551A"/>
    <w:rsid w:val="007160B1"/>
    <w:rsid w:val="007170A6"/>
    <w:rsid w:val="0071753B"/>
    <w:rsid w:val="00721C27"/>
    <w:rsid w:val="00724BC3"/>
    <w:rsid w:val="0072729C"/>
    <w:rsid w:val="007300A3"/>
    <w:rsid w:val="0073107E"/>
    <w:rsid w:val="007335B9"/>
    <w:rsid w:val="007346BE"/>
    <w:rsid w:val="007357F4"/>
    <w:rsid w:val="00736E0E"/>
    <w:rsid w:val="0074506D"/>
    <w:rsid w:val="00746321"/>
    <w:rsid w:val="00753D34"/>
    <w:rsid w:val="007605A9"/>
    <w:rsid w:val="00760A98"/>
    <w:rsid w:val="00760B52"/>
    <w:rsid w:val="00761151"/>
    <w:rsid w:val="007644FA"/>
    <w:rsid w:val="007675F1"/>
    <w:rsid w:val="00771983"/>
    <w:rsid w:val="0077421C"/>
    <w:rsid w:val="00783F4D"/>
    <w:rsid w:val="007847AA"/>
    <w:rsid w:val="00791712"/>
    <w:rsid w:val="007A1BEC"/>
    <w:rsid w:val="007A2BF0"/>
    <w:rsid w:val="007A3BCD"/>
    <w:rsid w:val="007B1AAF"/>
    <w:rsid w:val="007B3BD9"/>
    <w:rsid w:val="007B4D86"/>
    <w:rsid w:val="007C1EA4"/>
    <w:rsid w:val="007C785C"/>
    <w:rsid w:val="007D0288"/>
    <w:rsid w:val="007D1A18"/>
    <w:rsid w:val="007D1FC0"/>
    <w:rsid w:val="007D3790"/>
    <w:rsid w:val="007E0CF3"/>
    <w:rsid w:val="007E5DCE"/>
    <w:rsid w:val="007E69B6"/>
    <w:rsid w:val="007E747E"/>
    <w:rsid w:val="007F28CE"/>
    <w:rsid w:val="007F406B"/>
    <w:rsid w:val="007F56C9"/>
    <w:rsid w:val="007F6E2C"/>
    <w:rsid w:val="0080171B"/>
    <w:rsid w:val="00802526"/>
    <w:rsid w:val="0080256C"/>
    <w:rsid w:val="0080345B"/>
    <w:rsid w:val="008040E2"/>
    <w:rsid w:val="00810672"/>
    <w:rsid w:val="008108A6"/>
    <w:rsid w:val="00814A09"/>
    <w:rsid w:val="008202C6"/>
    <w:rsid w:val="00821C5B"/>
    <w:rsid w:val="00823961"/>
    <w:rsid w:val="00824003"/>
    <w:rsid w:val="00824E4D"/>
    <w:rsid w:val="00825793"/>
    <w:rsid w:val="00826199"/>
    <w:rsid w:val="00831822"/>
    <w:rsid w:val="0083326A"/>
    <w:rsid w:val="00836067"/>
    <w:rsid w:val="008428EC"/>
    <w:rsid w:val="008472C9"/>
    <w:rsid w:val="00852A75"/>
    <w:rsid w:val="00853703"/>
    <w:rsid w:val="00856F32"/>
    <w:rsid w:val="00862EF8"/>
    <w:rsid w:val="00863A23"/>
    <w:rsid w:val="00864FCF"/>
    <w:rsid w:val="008659E5"/>
    <w:rsid w:val="00866AEF"/>
    <w:rsid w:val="00867EDD"/>
    <w:rsid w:val="00870D00"/>
    <w:rsid w:val="00871C37"/>
    <w:rsid w:val="00873151"/>
    <w:rsid w:val="00873781"/>
    <w:rsid w:val="008763D1"/>
    <w:rsid w:val="0088015D"/>
    <w:rsid w:val="00884382"/>
    <w:rsid w:val="008853A0"/>
    <w:rsid w:val="00885CD7"/>
    <w:rsid w:val="00890D70"/>
    <w:rsid w:val="00891E07"/>
    <w:rsid w:val="0089279F"/>
    <w:rsid w:val="00895736"/>
    <w:rsid w:val="008A0D3A"/>
    <w:rsid w:val="008A1216"/>
    <w:rsid w:val="008A1BE3"/>
    <w:rsid w:val="008A228B"/>
    <w:rsid w:val="008A2369"/>
    <w:rsid w:val="008A3EBF"/>
    <w:rsid w:val="008B08D7"/>
    <w:rsid w:val="008B308F"/>
    <w:rsid w:val="008B51E3"/>
    <w:rsid w:val="008B76AC"/>
    <w:rsid w:val="008C0FED"/>
    <w:rsid w:val="008C407B"/>
    <w:rsid w:val="008C440D"/>
    <w:rsid w:val="008C4750"/>
    <w:rsid w:val="008C5EBC"/>
    <w:rsid w:val="008C612C"/>
    <w:rsid w:val="008D2528"/>
    <w:rsid w:val="008D2AA4"/>
    <w:rsid w:val="008D60FA"/>
    <w:rsid w:val="008E55F4"/>
    <w:rsid w:val="008E7C8A"/>
    <w:rsid w:val="008F02F1"/>
    <w:rsid w:val="008F2CF8"/>
    <w:rsid w:val="008F3821"/>
    <w:rsid w:val="008F4572"/>
    <w:rsid w:val="008F53B1"/>
    <w:rsid w:val="008F74FB"/>
    <w:rsid w:val="009059E8"/>
    <w:rsid w:val="009072F9"/>
    <w:rsid w:val="0090737D"/>
    <w:rsid w:val="0090782A"/>
    <w:rsid w:val="00911274"/>
    <w:rsid w:val="00913929"/>
    <w:rsid w:val="00916710"/>
    <w:rsid w:val="00916F21"/>
    <w:rsid w:val="009201C8"/>
    <w:rsid w:val="00920EB9"/>
    <w:rsid w:val="009225D5"/>
    <w:rsid w:val="00924B01"/>
    <w:rsid w:val="00924D44"/>
    <w:rsid w:val="00926550"/>
    <w:rsid w:val="009370F0"/>
    <w:rsid w:val="00940946"/>
    <w:rsid w:val="00942290"/>
    <w:rsid w:val="0094378B"/>
    <w:rsid w:val="00946078"/>
    <w:rsid w:val="00951623"/>
    <w:rsid w:val="009523EA"/>
    <w:rsid w:val="00953BCF"/>
    <w:rsid w:val="0095418B"/>
    <w:rsid w:val="00954B11"/>
    <w:rsid w:val="00960558"/>
    <w:rsid w:val="009629E5"/>
    <w:rsid w:val="00963D66"/>
    <w:rsid w:val="00964892"/>
    <w:rsid w:val="00965C9C"/>
    <w:rsid w:val="009678E4"/>
    <w:rsid w:val="009714C9"/>
    <w:rsid w:val="0097205A"/>
    <w:rsid w:val="00977098"/>
    <w:rsid w:val="009775E9"/>
    <w:rsid w:val="00977A26"/>
    <w:rsid w:val="00982AA0"/>
    <w:rsid w:val="00982CB8"/>
    <w:rsid w:val="00984AA8"/>
    <w:rsid w:val="00985262"/>
    <w:rsid w:val="009856BC"/>
    <w:rsid w:val="00991FEC"/>
    <w:rsid w:val="009928FE"/>
    <w:rsid w:val="00993452"/>
    <w:rsid w:val="009A3566"/>
    <w:rsid w:val="009A3CB8"/>
    <w:rsid w:val="009A4A7B"/>
    <w:rsid w:val="009B020C"/>
    <w:rsid w:val="009B1DA5"/>
    <w:rsid w:val="009B316C"/>
    <w:rsid w:val="009B5CF5"/>
    <w:rsid w:val="009B63FB"/>
    <w:rsid w:val="009C17BC"/>
    <w:rsid w:val="009C1FE2"/>
    <w:rsid w:val="009C2BFA"/>
    <w:rsid w:val="009C4C6A"/>
    <w:rsid w:val="009C68CC"/>
    <w:rsid w:val="009C770D"/>
    <w:rsid w:val="009D3991"/>
    <w:rsid w:val="009D3EAD"/>
    <w:rsid w:val="009D4382"/>
    <w:rsid w:val="009E11BE"/>
    <w:rsid w:val="009E4203"/>
    <w:rsid w:val="009E58E1"/>
    <w:rsid w:val="009E659F"/>
    <w:rsid w:val="009F02D2"/>
    <w:rsid w:val="009F2DF3"/>
    <w:rsid w:val="009F34B8"/>
    <w:rsid w:val="009F5B68"/>
    <w:rsid w:val="00A01F80"/>
    <w:rsid w:val="00A02582"/>
    <w:rsid w:val="00A0420F"/>
    <w:rsid w:val="00A04DEB"/>
    <w:rsid w:val="00A12DCF"/>
    <w:rsid w:val="00A14AAE"/>
    <w:rsid w:val="00A15F66"/>
    <w:rsid w:val="00A16368"/>
    <w:rsid w:val="00A22F18"/>
    <w:rsid w:val="00A2448A"/>
    <w:rsid w:val="00A33520"/>
    <w:rsid w:val="00A36008"/>
    <w:rsid w:val="00A365EF"/>
    <w:rsid w:val="00A41DC8"/>
    <w:rsid w:val="00A42B13"/>
    <w:rsid w:val="00A4765B"/>
    <w:rsid w:val="00A538D6"/>
    <w:rsid w:val="00A53B54"/>
    <w:rsid w:val="00A620DC"/>
    <w:rsid w:val="00A634FD"/>
    <w:rsid w:val="00A646A0"/>
    <w:rsid w:val="00A65015"/>
    <w:rsid w:val="00A661C2"/>
    <w:rsid w:val="00A71575"/>
    <w:rsid w:val="00A748A2"/>
    <w:rsid w:val="00A81361"/>
    <w:rsid w:val="00A81600"/>
    <w:rsid w:val="00A85510"/>
    <w:rsid w:val="00A8574A"/>
    <w:rsid w:val="00A90B72"/>
    <w:rsid w:val="00A9682A"/>
    <w:rsid w:val="00AA0D30"/>
    <w:rsid w:val="00AA2D0A"/>
    <w:rsid w:val="00AA63E1"/>
    <w:rsid w:val="00AB045D"/>
    <w:rsid w:val="00AB2509"/>
    <w:rsid w:val="00AB291B"/>
    <w:rsid w:val="00AB2CF2"/>
    <w:rsid w:val="00AB45A6"/>
    <w:rsid w:val="00AB6FD2"/>
    <w:rsid w:val="00AC1493"/>
    <w:rsid w:val="00AC34BB"/>
    <w:rsid w:val="00AC4A87"/>
    <w:rsid w:val="00AC785A"/>
    <w:rsid w:val="00AD0AF6"/>
    <w:rsid w:val="00AD2BE0"/>
    <w:rsid w:val="00AD3395"/>
    <w:rsid w:val="00AD348F"/>
    <w:rsid w:val="00AD7897"/>
    <w:rsid w:val="00AE3D73"/>
    <w:rsid w:val="00AE7366"/>
    <w:rsid w:val="00AF0B33"/>
    <w:rsid w:val="00AF1074"/>
    <w:rsid w:val="00AF2E8B"/>
    <w:rsid w:val="00AF4FFE"/>
    <w:rsid w:val="00AF7B56"/>
    <w:rsid w:val="00B002A4"/>
    <w:rsid w:val="00B02487"/>
    <w:rsid w:val="00B03229"/>
    <w:rsid w:val="00B068A6"/>
    <w:rsid w:val="00B07E59"/>
    <w:rsid w:val="00B126ED"/>
    <w:rsid w:val="00B13D9F"/>
    <w:rsid w:val="00B20166"/>
    <w:rsid w:val="00B23F74"/>
    <w:rsid w:val="00B30DFE"/>
    <w:rsid w:val="00B32C47"/>
    <w:rsid w:val="00B35E92"/>
    <w:rsid w:val="00B3749F"/>
    <w:rsid w:val="00B428C8"/>
    <w:rsid w:val="00B45593"/>
    <w:rsid w:val="00B471C2"/>
    <w:rsid w:val="00B47B44"/>
    <w:rsid w:val="00B510C7"/>
    <w:rsid w:val="00B516B9"/>
    <w:rsid w:val="00B54F19"/>
    <w:rsid w:val="00B57A80"/>
    <w:rsid w:val="00B64793"/>
    <w:rsid w:val="00B65F7B"/>
    <w:rsid w:val="00B664E5"/>
    <w:rsid w:val="00B666CC"/>
    <w:rsid w:val="00B70046"/>
    <w:rsid w:val="00B70AF6"/>
    <w:rsid w:val="00B716F0"/>
    <w:rsid w:val="00B7250B"/>
    <w:rsid w:val="00B740D9"/>
    <w:rsid w:val="00B74FD1"/>
    <w:rsid w:val="00B82942"/>
    <w:rsid w:val="00B871E9"/>
    <w:rsid w:val="00B92EE4"/>
    <w:rsid w:val="00B93CBE"/>
    <w:rsid w:val="00B95E75"/>
    <w:rsid w:val="00B9633B"/>
    <w:rsid w:val="00BA3BEB"/>
    <w:rsid w:val="00BA5BDA"/>
    <w:rsid w:val="00BA709D"/>
    <w:rsid w:val="00BA7D65"/>
    <w:rsid w:val="00BB0698"/>
    <w:rsid w:val="00BB1093"/>
    <w:rsid w:val="00BB36F1"/>
    <w:rsid w:val="00BB432B"/>
    <w:rsid w:val="00BB4348"/>
    <w:rsid w:val="00BB7C52"/>
    <w:rsid w:val="00BC486B"/>
    <w:rsid w:val="00BC5D4B"/>
    <w:rsid w:val="00BC5E87"/>
    <w:rsid w:val="00BC7127"/>
    <w:rsid w:val="00BD5A89"/>
    <w:rsid w:val="00BD798B"/>
    <w:rsid w:val="00BE0E99"/>
    <w:rsid w:val="00BE45B7"/>
    <w:rsid w:val="00BF536A"/>
    <w:rsid w:val="00BF5537"/>
    <w:rsid w:val="00BF6409"/>
    <w:rsid w:val="00BF76B8"/>
    <w:rsid w:val="00C02739"/>
    <w:rsid w:val="00C05AB9"/>
    <w:rsid w:val="00C067A3"/>
    <w:rsid w:val="00C1031F"/>
    <w:rsid w:val="00C120C5"/>
    <w:rsid w:val="00C144B7"/>
    <w:rsid w:val="00C2257F"/>
    <w:rsid w:val="00C22D3E"/>
    <w:rsid w:val="00C24AE3"/>
    <w:rsid w:val="00C26A06"/>
    <w:rsid w:val="00C2773F"/>
    <w:rsid w:val="00C30233"/>
    <w:rsid w:val="00C30FB5"/>
    <w:rsid w:val="00C339C9"/>
    <w:rsid w:val="00C37D01"/>
    <w:rsid w:val="00C51C27"/>
    <w:rsid w:val="00C54D73"/>
    <w:rsid w:val="00C62EF8"/>
    <w:rsid w:val="00C64E8A"/>
    <w:rsid w:val="00C654B9"/>
    <w:rsid w:val="00C767A0"/>
    <w:rsid w:val="00C76C10"/>
    <w:rsid w:val="00C80244"/>
    <w:rsid w:val="00C857F6"/>
    <w:rsid w:val="00C865A8"/>
    <w:rsid w:val="00C86D2C"/>
    <w:rsid w:val="00C90AF2"/>
    <w:rsid w:val="00C93F6C"/>
    <w:rsid w:val="00C97D67"/>
    <w:rsid w:val="00CA0569"/>
    <w:rsid w:val="00CA0B9B"/>
    <w:rsid w:val="00CA1A8F"/>
    <w:rsid w:val="00CA477F"/>
    <w:rsid w:val="00CA480B"/>
    <w:rsid w:val="00CA5002"/>
    <w:rsid w:val="00CB04C5"/>
    <w:rsid w:val="00CB268F"/>
    <w:rsid w:val="00CC0804"/>
    <w:rsid w:val="00CC3FB4"/>
    <w:rsid w:val="00CC3FED"/>
    <w:rsid w:val="00CC6F7E"/>
    <w:rsid w:val="00CD1C60"/>
    <w:rsid w:val="00CD219F"/>
    <w:rsid w:val="00CD6856"/>
    <w:rsid w:val="00CD6A13"/>
    <w:rsid w:val="00CE0211"/>
    <w:rsid w:val="00CE0F6B"/>
    <w:rsid w:val="00CE2FA3"/>
    <w:rsid w:val="00CE632D"/>
    <w:rsid w:val="00CF2278"/>
    <w:rsid w:val="00CF4DDB"/>
    <w:rsid w:val="00D01A45"/>
    <w:rsid w:val="00D121C4"/>
    <w:rsid w:val="00D124D4"/>
    <w:rsid w:val="00D15E41"/>
    <w:rsid w:val="00D161A7"/>
    <w:rsid w:val="00D16E01"/>
    <w:rsid w:val="00D2123C"/>
    <w:rsid w:val="00D233B1"/>
    <w:rsid w:val="00D27BED"/>
    <w:rsid w:val="00D32085"/>
    <w:rsid w:val="00D401AF"/>
    <w:rsid w:val="00D40EDD"/>
    <w:rsid w:val="00D50F9F"/>
    <w:rsid w:val="00D51F22"/>
    <w:rsid w:val="00D530C5"/>
    <w:rsid w:val="00D55397"/>
    <w:rsid w:val="00D55CCE"/>
    <w:rsid w:val="00D62462"/>
    <w:rsid w:val="00D6506E"/>
    <w:rsid w:val="00D71300"/>
    <w:rsid w:val="00D775FD"/>
    <w:rsid w:val="00D8047B"/>
    <w:rsid w:val="00D83443"/>
    <w:rsid w:val="00D83D80"/>
    <w:rsid w:val="00D8523F"/>
    <w:rsid w:val="00D901F5"/>
    <w:rsid w:val="00D948AC"/>
    <w:rsid w:val="00D949F9"/>
    <w:rsid w:val="00D95AA7"/>
    <w:rsid w:val="00DA08D0"/>
    <w:rsid w:val="00DA3DDF"/>
    <w:rsid w:val="00DA7D72"/>
    <w:rsid w:val="00DB3F97"/>
    <w:rsid w:val="00DB5595"/>
    <w:rsid w:val="00DC03B8"/>
    <w:rsid w:val="00DC164F"/>
    <w:rsid w:val="00DC1A92"/>
    <w:rsid w:val="00DC3B9C"/>
    <w:rsid w:val="00DC66AE"/>
    <w:rsid w:val="00DC72F2"/>
    <w:rsid w:val="00DD3324"/>
    <w:rsid w:val="00DD354B"/>
    <w:rsid w:val="00DD4D4E"/>
    <w:rsid w:val="00DD5101"/>
    <w:rsid w:val="00DD601C"/>
    <w:rsid w:val="00DE10A9"/>
    <w:rsid w:val="00DE1E85"/>
    <w:rsid w:val="00DE41F9"/>
    <w:rsid w:val="00DE467A"/>
    <w:rsid w:val="00DE66C2"/>
    <w:rsid w:val="00DE684C"/>
    <w:rsid w:val="00DF3225"/>
    <w:rsid w:val="00E00405"/>
    <w:rsid w:val="00E01AFF"/>
    <w:rsid w:val="00E01ED2"/>
    <w:rsid w:val="00E05303"/>
    <w:rsid w:val="00E05DDA"/>
    <w:rsid w:val="00E07400"/>
    <w:rsid w:val="00E077D1"/>
    <w:rsid w:val="00E12E6F"/>
    <w:rsid w:val="00E15AB7"/>
    <w:rsid w:val="00E16150"/>
    <w:rsid w:val="00E227D3"/>
    <w:rsid w:val="00E2732B"/>
    <w:rsid w:val="00E30CB1"/>
    <w:rsid w:val="00E323F1"/>
    <w:rsid w:val="00E347DD"/>
    <w:rsid w:val="00E3564B"/>
    <w:rsid w:val="00E51F9A"/>
    <w:rsid w:val="00E53BE4"/>
    <w:rsid w:val="00E554A6"/>
    <w:rsid w:val="00E62D78"/>
    <w:rsid w:val="00E65C98"/>
    <w:rsid w:val="00E668C0"/>
    <w:rsid w:val="00E67DC4"/>
    <w:rsid w:val="00E73F20"/>
    <w:rsid w:val="00E74F6A"/>
    <w:rsid w:val="00E7741D"/>
    <w:rsid w:val="00E81DBD"/>
    <w:rsid w:val="00E833BD"/>
    <w:rsid w:val="00E85D8E"/>
    <w:rsid w:val="00E874C9"/>
    <w:rsid w:val="00E879E6"/>
    <w:rsid w:val="00E87D47"/>
    <w:rsid w:val="00E908D7"/>
    <w:rsid w:val="00E94234"/>
    <w:rsid w:val="00E947D0"/>
    <w:rsid w:val="00E94A09"/>
    <w:rsid w:val="00E9687E"/>
    <w:rsid w:val="00E96FF4"/>
    <w:rsid w:val="00EA2FA8"/>
    <w:rsid w:val="00EA3106"/>
    <w:rsid w:val="00EA601B"/>
    <w:rsid w:val="00EA7ADE"/>
    <w:rsid w:val="00EB00E5"/>
    <w:rsid w:val="00EB1AEF"/>
    <w:rsid w:val="00EC273F"/>
    <w:rsid w:val="00EC47FF"/>
    <w:rsid w:val="00EC6B11"/>
    <w:rsid w:val="00EC7F36"/>
    <w:rsid w:val="00ED48D1"/>
    <w:rsid w:val="00ED6311"/>
    <w:rsid w:val="00EE093C"/>
    <w:rsid w:val="00EE5211"/>
    <w:rsid w:val="00EF784F"/>
    <w:rsid w:val="00F0301A"/>
    <w:rsid w:val="00F0502E"/>
    <w:rsid w:val="00F0583C"/>
    <w:rsid w:val="00F129A3"/>
    <w:rsid w:val="00F15753"/>
    <w:rsid w:val="00F17D42"/>
    <w:rsid w:val="00F23BF4"/>
    <w:rsid w:val="00F23E9D"/>
    <w:rsid w:val="00F35116"/>
    <w:rsid w:val="00F3789E"/>
    <w:rsid w:val="00F40C4E"/>
    <w:rsid w:val="00F4202E"/>
    <w:rsid w:val="00F4517A"/>
    <w:rsid w:val="00F470E4"/>
    <w:rsid w:val="00F512CE"/>
    <w:rsid w:val="00F5451E"/>
    <w:rsid w:val="00F56486"/>
    <w:rsid w:val="00F56B40"/>
    <w:rsid w:val="00F56BC7"/>
    <w:rsid w:val="00F6115B"/>
    <w:rsid w:val="00F642CC"/>
    <w:rsid w:val="00F64D71"/>
    <w:rsid w:val="00F7279C"/>
    <w:rsid w:val="00F754A8"/>
    <w:rsid w:val="00F75EBD"/>
    <w:rsid w:val="00F76D39"/>
    <w:rsid w:val="00F80352"/>
    <w:rsid w:val="00F8271F"/>
    <w:rsid w:val="00F83634"/>
    <w:rsid w:val="00F8386A"/>
    <w:rsid w:val="00F85CBF"/>
    <w:rsid w:val="00F90808"/>
    <w:rsid w:val="00F926EC"/>
    <w:rsid w:val="00FA0314"/>
    <w:rsid w:val="00FA5F42"/>
    <w:rsid w:val="00FA65E1"/>
    <w:rsid w:val="00FA6ABB"/>
    <w:rsid w:val="00FB5DDA"/>
    <w:rsid w:val="00FB5E66"/>
    <w:rsid w:val="00FC0D06"/>
    <w:rsid w:val="00FC16A0"/>
    <w:rsid w:val="00FC394A"/>
    <w:rsid w:val="00FC42F0"/>
    <w:rsid w:val="00FC78D6"/>
    <w:rsid w:val="00FD016C"/>
    <w:rsid w:val="00FD1302"/>
    <w:rsid w:val="00FD2DDD"/>
    <w:rsid w:val="00FD352D"/>
    <w:rsid w:val="00FD49D2"/>
    <w:rsid w:val="00FE1EC1"/>
    <w:rsid w:val="00FE352E"/>
    <w:rsid w:val="00FF37C1"/>
    <w:rsid w:val="00FF3C91"/>
    <w:rsid w:val="00FF7068"/>
    <w:rsid w:val="00FF783B"/>
    <w:rsid w:val="034E1FCC"/>
    <w:rsid w:val="12943FB9"/>
    <w:rsid w:val="14085F8D"/>
    <w:rsid w:val="160B5DF2"/>
    <w:rsid w:val="1DB8D2D0"/>
    <w:rsid w:val="1F169CAE"/>
    <w:rsid w:val="1F6A2EDE"/>
    <w:rsid w:val="1FA1A5F2"/>
    <w:rsid w:val="22C7B9C5"/>
    <w:rsid w:val="27ECEF58"/>
    <w:rsid w:val="2AA007F0"/>
    <w:rsid w:val="2BAEB821"/>
    <w:rsid w:val="30E9D1B5"/>
    <w:rsid w:val="377A9E3D"/>
    <w:rsid w:val="38C80820"/>
    <w:rsid w:val="40FA02C7"/>
    <w:rsid w:val="41654882"/>
    <w:rsid w:val="4192DD7C"/>
    <w:rsid w:val="443FF8E8"/>
    <w:rsid w:val="48D9FABC"/>
    <w:rsid w:val="4F2809D5"/>
    <w:rsid w:val="536227E9"/>
    <w:rsid w:val="586C17AB"/>
    <w:rsid w:val="589B3B80"/>
    <w:rsid w:val="660FCFDE"/>
    <w:rsid w:val="679B900C"/>
    <w:rsid w:val="733E96AB"/>
    <w:rsid w:val="768BD7A2"/>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DD27922"/>
  <w15:chartTrackingRefBased/>
  <w15:docId w15:val="{47E32858-422C-4E1E-801E-9D9335D99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33A9"/>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033A9"/>
    <w:pPr>
      <w:ind w:left="720"/>
      <w:contextualSpacing/>
    </w:pPr>
  </w:style>
  <w:style w:type="paragraph" w:styleId="Header">
    <w:name w:val="header"/>
    <w:basedOn w:val="Normal"/>
    <w:link w:val="HeaderChar"/>
    <w:uiPriority w:val="99"/>
    <w:unhideWhenUsed/>
    <w:rsid w:val="00353C27"/>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3C27"/>
  </w:style>
  <w:style w:type="paragraph" w:styleId="Footer">
    <w:name w:val="footer"/>
    <w:basedOn w:val="Normal"/>
    <w:link w:val="FooterChar"/>
    <w:uiPriority w:val="99"/>
    <w:unhideWhenUsed/>
    <w:rsid w:val="00353C27"/>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3C27"/>
  </w:style>
  <w:style w:type="character" w:styleId="Hyperlink">
    <w:name w:val="Hyperlink"/>
    <w:basedOn w:val="DefaultParagraphFont"/>
    <w:uiPriority w:val="99"/>
    <w:unhideWhenUsed/>
    <w:rsid w:val="00353C27"/>
    <w:rPr>
      <w:color w:val="0563C1" w:themeColor="hyperlink"/>
      <w:u w:val="single"/>
    </w:rPr>
  </w:style>
  <w:style w:type="character" w:styleId="UnresolvedMention">
    <w:name w:val="Unresolved Mention"/>
    <w:basedOn w:val="DefaultParagraphFont"/>
    <w:uiPriority w:val="99"/>
    <w:semiHidden/>
    <w:unhideWhenUsed/>
    <w:rsid w:val="00353C27"/>
    <w:rPr>
      <w:color w:val="605E5C"/>
      <w:shd w:val="clear" w:color="auto" w:fill="E1DFDD"/>
    </w:rPr>
  </w:style>
  <w:style w:type="table" w:styleId="TableGrid">
    <w:name w:val="Table Grid"/>
    <w:basedOn w:val="TableNormal"/>
    <w:uiPriority w:val="39"/>
    <w:rsid w:val="00355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bra-Title">
    <w:name w:val="Cobra - Title"/>
    <w:basedOn w:val="Normal"/>
    <w:link w:val="Cobra-TitleCar"/>
    <w:qFormat/>
    <w:rsid w:val="009E58E1"/>
    <w:pPr>
      <w:pBdr>
        <w:bottom w:val="single" w:sz="12" w:space="1" w:color="auto"/>
      </w:pBdr>
      <w:spacing w:after="0" w:line="240" w:lineRule="auto"/>
      <w:jc w:val="center"/>
    </w:pPr>
    <w:rPr>
      <w:rFonts w:ascii="Courier Prime Code" w:hAnsi="Courier Prime Code"/>
      <w:color w:val="FFC000" w:themeColor="accent4"/>
      <w:sz w:val="48"/>
      <w:szCs w:val="48"/>
    </w:rPr>
  </w:style>
  <w:style w:type="paragraph" w:customStyle="1" w:styleId="Cobra-Title1">
    <w:name w:val="Cobra - Title 1"/>
    <w:basedOn w:val="ListParagraph"/>
    <w:link w:val="Cobra-Title1Car"/>
    <w:qFormat/>
    <w:rsid w:val="009E58E1"/>
    <w:pPr>
      <w:numPr>
        <w:numId w:val="5"/>
      </w:numPr>
      <w:spacing w:after="0" w:line="240" w:lineRule="auto"/>
    </w:pPr>
    <w:rPr>
      <w:rFonts w:ascii="Bitter" w:hAnsi="Bitter" w:cs="Clear Sans"/>
      <w:sz w:val="24"/>
      <w:szCs w:val="24"/>
      <w:u w:val="thick"/>
    </w:rPr>
  </w:style>
  <w:style w:type="character" w:customStyle="1" w:styleId="Cobra-TitleCar">
    <w:name w:val="Cobra - Title Car"/>
    <w:basedOn w:val="DefaultParagraphFont"/>
    <w:link w:val="Cobra-Title"/>
    <w:rsid w:val="009E58E1"/>
    <w:rPr>
      <w:rFonts w:ascii="Courier Prime Code" w:hAnsi="Courier Prime Code"/>
      <w:color w:val="FFC000" w:themeColor="accent4"/>
      <w:sz w:val="48"/>
      <w:szCs w:val="48"/>
    </w:rPr>
  </w:style>
  <w:style w:type="paragraph" w:customStyle="1" w:styleId="Cobra-Normal">
    <w:name w:val="Cobra - Normal"/>
    <w:basedOn w:val="Normal"/>
    <w:link w:val="Cobra-NormalCar"/>
    <w:qFormat/>
    <w:rsid w:val="009E58E1"/>
    <w:pPr>
      <w:spacing w:line="240" w:lineRule="auto"/>
      <w:jc w:val="both"/>
    </w:pPr>
    <w:rPr>
      <w:rFonts w:ascii="Clear Sans Light" w:hAnsi="Clear Sans Light" w:cs="Clear Sans Light"/>
    </w:rPr>
  </w:style>
  <w:style w:type="character" w:customStyle="1" w:styleId="ListParagraphChar">
    <w:name w:val="List Paragraph Char"/>
    <w:basedOn w:val="DefaultParagraphFont"/>
    <w:link w:val="ListParagraph"/>
    <w:uiPriority w:val="34"/>
    <w:rsid w:val="009E58E1"/>
  </w:style>
  <w:style w:type="character" w:customStyle="1" w:styleId="Cobra-Title1Car">
    <w:name w:val="Cobra - Title 1 Car"/>
    <w:basedOn w:val="ListParagraphChar"/>
    <w:link w:val="Cobra-Title1"/>
    <w:rsid w:val="009E58E1"/>
    <w:rPr>
      <w:rFonts w:ascii="Bitter" w:hAnsi="Bitter" w:cs="Clear Sans"/>
      <w:sz w:val="24"/>
      <w:szCs w:val="24"/>
      <w:u w:val="thick"/>
      <w:lang w:val="en-US"/>
    </w:rPr>
  </w:style>
  <w:style w:type="paragraph" w:customStyle="1" w:styleId="Cobra-Titre2">
    <w:name w:val="Cobra - Titre 2"/>
    <w:basedOn w:val="ListParagraph"/>
    <w:link w:val="Cobra-Titre2Car"/>
    <w:qFormat/>
    <w:rsid w:val="009E58E1"/>
    <w:pPr>
      <w:numPr>
        <w:ilvl w:val="1"/>
        <w:numId w:val="5"/>
      </w:numPr>
      <w:spacing w:line="240" w:lineRule="auto"/>
      <w:ind w:left="1440"/>
      <w:jc w:val="both"/>
    </w:pPr>
    <w:rPr>
      <w:rFonts w:ascii="Bitter" w:hAnsi="Bitter" w:cs="Clear Sans Light"/>
    </w:rPr>
  </w:style>
  <w:style w:type="character" w:customStyle="1" w:styleId="Cobra-NormalCar">
    <w:name w:val="Cobra - Normal Car"/>
    <w:basedOn w:val="DefaultParagraphFont"/>
    <w:link w:val="Cobra-Normal"/>
    <w:rsid w:val="009E58E1"/>
    <w:rPr>
      <w:rFonts w:ascii="Clear Sans Light" w:hAnsi="Clear Sans Light" w:cs="Clear Sans Light"/>
    </w:rPr>
  </w:style>
  <w:style w:type="paragraph" w:customStyle="1" w:styleId="Cobra-Code">
    <w:name w:val="Cobra - Code"/>
    <w:basedOn w:val="Cobra-Normal"/>
    <w:link w:val="Cobra-CodeCar"/>
    <w:autoRedefine/>
    <w:qFormat/>
    <w:rsid w:val="006F2768"/>
    <w:pPr>
      <w:shd w:val="solid" w:color="auto" w:fill="auto"/>
      <w:spacing w:before="240" w:after="280"/>
      <w:contextualSpacing/>
    </w:pPr>
    <w:rPr>
      <w:rFonts w:ascii="Courier Prime Code" w:hAnsi="Courier Prime Code"/>
      <w:color w:val="D9E2F3" w:themeColor="accent1" w:themeTint="33"/>
    </w:rPr>
  </w:style>
  <w:style w:type="character" w:customStyle="1" w:styleId="Cobra-Titre2Car">
    <w:name w:val="Cobra - Titre 2 Car"/>
    <w:basedOn w:val="ListParagraphChar"/>
    <w:link w:val="Cobra-Titre2"/>
    <w:rsid w:val="009E58E1"/>
    <w:rPr>
      <w:rFonts w:ascii="Bitter" w:hAnsi="Bitter" w:cs="Clear Sans Light"/>
      <w:lang w:val="en-US"/>
    </w:rPr>
  </w:style>
  <w:style w:type="paragraph" w:customStyle="1" w:styleId="Cobra-NormalTick">
    <w:name w:val="Cobra - Normal Tick"/>
    <w:basedOn w:val="Cobra-Normal"/>
    <w:link w:val="Cobra-NormalTickCar"/>
    <w:qFormat/>
    <w:rsid w:val="00DA08D0"/>
    <w:pPr>
      <w:numPr>
        <w:numId w:val="15"/>
      </w:numPr>
    </w:pPr>
  </w:style>
  <w:style w:type="character" w:customStyle="1" w:styleId="Cobra-CodeCar">
    <w:name w:val="Cobra - Code Car"/>
    <w:basedOn w:val="DefaultParagraphFont"/>
    <w:link w:val="Cobra-Code"/>
    <w:rsid w:val="006F2768"/>
    <w:rPr>
      <w:rFonts w:ascii="Courier Prime Code" w:hAnsi="Courier Prime Code" w:cs="Clear Sans Light"/>
      <w:color w:val="D9E2F3" w:themeColor="accent1" w:themeTint="33"/>
      <w:shd w:val="solid" w:color="auto" w:fill="auto"/>
    </w:rPr>
  </w:style>
  <w:style w:type="paragraph" w:customStyle="1" w:styleId="Cobra-Annotation">
    <w:name w:val="Cobra - Annotation"/>
    <w:basedOn w:val="Normal"/>
    <w:link w:val="Cobra-AnnotationCar"/>
    <w:autoRedefine/>
    <w:qFormat/>
    <w:rsid w:val="00585C50"/>
    <w:pPr>
      <w:spacing w:line="240" w:lineRule="auto"/>
      <w:jc w:val="center"/>
    </w:pPr>
    <w:rPr>
      <w:rFonts w:ascii="Clear Sans Light" w:hAnsi="Clear Sans Light" w:cs="Clear Sans Light"/>
      <w:i/>
      <w:color w:val="383838"/>
      <w:sz w:val="18"/>
      <w:szCs w:val="18"/>
      <w:shd w:val="clear" w:color="auto" w:fill="FFFFFF"/>
    </w:rPr>
  </w:style>
  <w:style w:type="character" w:customStyle="1" w:styleId="Cobra-NormalTickCar">
    <w:name w:val="Cobra - Normal Tick Car"/>
    <w:basedOn w:val="Cobra-NormalCar"/>
    <w:link w:val="Cobra-NormalTick"/>
    <w:rsid w:val="00DA08D0"/>
    <w:rPr>
      <w:rFonts w:ascii="Clear Sans Light" w:hAnsi="Clear Sans Light" w:cs="Clear Sans Light"/>
    </w:rPr>
  </w:style>
  <w:style w:type="character" w:customStyle="1" w:styleId="Cobra-AnnotationCar">
    <w:name w:val="Cobra - Annotation Car"/>
    <w:basedOn w:val="DefaultParagraphFont"/>
    <w:link w:val="Cobra-Annotation"/>
    <w:rsid w:val="00585C50"/>
    <w:rPr>
      <w:rFonts w:ascii="Clear Sans Light" w:hAnsi="Clear Sans Light" w:cs="Clear Sans Light"/>
      <w:i/>
      <w:color w:val="383838"/>
      <w:sz w:val="18"/>
      <w:szCs w:val="18"/>
      <w:lang w:val="en-US"/>
    </w:rPr>
  </w:style>
  <w:style w:type="character" w:styleId="CommentReference">
    <w:name w:val="annotation reference"/>
    <w:basedOn w:val="DefaultParagraphFont"/>
    <w:uiPriority w:val="99"/>
    <w:semiHidden/>
    <w:unhideWhenUsed/>
    <w:rsid w:val="001F5890"/>
    <w:rPr>
      <w:sz w:val="16"/>
      <w:szCs w:val="16"/>
    </w:rPr>
  </w:style>
  <w:style w:type="paragraph" w:styleId="CommentText">
    <w:name w:val="annotation text"/>
    <w:basedOn w:val="Normal"/>
    <w:link w:val="CommentTextChar"/>
    <w:uiPriority w:val="99"/>
    <w:semiHidden/>
    <w:unhideWhenUsed/>
    <w:rsid w:val="001F5890"/>
    <w:pPr>
      <w:spacing w:line="240" w:lineRule="auto"/>
    </w:pPr>
    <w:rPr>
      <w:sz w:val="20"/>
      <w:szCs w:val="20"/>
    </w:rPr>
  </w:style>
  <w:style w:type="character" w:customStyle="1" w:styleId="CommentTextChar">
    <w:name w:val="Comment Text Char"/>
    <w:basedOn w:val="DefaultParagraphFont"/>
    <w:link w:val="CommentText"/>
    <w:uiPriority w:val="99"/>
    <w:semiHidden/>
    <w:rsid w:val="001F5890"/>
    <w:rPr>
      <w:sz w:val="20"/>
      <w:szCs w:val="20"/>
      <w:lang w:val="en-US"/>
    </w:rPr>
  </w:style>
  <w:style w:type="paragraph" w:styleId="CommentSubject">
    <w:name w:val="annotation subject"/>
    <w:basedOn w:val="CommentText"/>
    <w:next w:val="CommentText"/>
    <w:link w:val="CommentSubjectChar"/>
    <w:uiPriority w:val="99"/>
    <w:semiHidden/>
    <w:unhideWhenUsed/>
    <w:rsid w:val="001F5890"/>
    <w:rPr>
      <w:b/>
      <w:bCs/>
    </w:rPr>
  </w:style>
  <w:style w:type="character" w:customStyle="1" w:styleId="CommentSubjectChar">
    <w:name w:val="Comment Subject Char"/>
    <w:basedOn w:val="CommentTextChar"/>
    <w:link w:val="CommentSubject"/>
    <w:uiPriority w:val="99"/>
    <w:semiHidden/>
    <w:rsid w:val="001F5890"/>
    <w:rPr>
      <w:b/>
      <w:bCs/>
      <w:sz w:val="20"/>
      <w:szCs w:val="20"/>
      <w:lang w:val="en-US"/>
    </w:rPr>
  </w:style>
  <w:style w:type="paragraph" w:styleId="BalloonText">
    <w:name w:val="Balloon Text"/>
    <w:basedOn w:val="Normal"/>
    <w:link w:val="BalloonTextChar"/>
    <w:uiPriority w:val="99"/>
    <w:semiHidden/>
    <w:unhideWhenUsed/>
    <w:rsid w:val="001F58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5890"/>
    <w:rPr>
      <w:rFonts w:ascii="Segoe UI" w:hAnsi="Segoe UI" w:cs="Segoe UI"/>
      <w:sz w:val="18"/>
      <w:szCs w:val="18"/>
      <w:lang w:val="en-US"/>
    </w:rPr>
  </w:style>
  <w:style w:type="character" w:customStyle="1" w:styleId="normaltextrun">
    <w:name w:val="normaltextrun"/>
    <w:basedOn w:val="DefaultParagraphFont"/>
    <w:rsid w:val="41654882"/>
  </w:style>
  <w:style w:type="character" w:customStyle="1" w:styleId="eop">
    <w:name w:val="eop"/>
    <w:basedOn w:val="DefaultParagraphFont"/>
    <w:rsid w:val="416548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3963643">
      <w:bodyDiv w:val="1"/>
      <w:marLeft w:val="0"/>
      <w:marRight w:val="0"/>
      <w:marTop w:val="0"/>
      <w:marBottom w:val="0"/>
      <w:divBdr>
        <w:top w:val="none" w:sz="0" w:space="0" w:color="auto"/>
        <w:left w:val="none" w:sz="0" w:space="0" w:color="auto"/>
        <w:bottom w:val="none" w:sz="0" w:space="0" w:color="auto"/>
        <w:right w:val="none" w:sz="0" w:space="0" w:color="auto"/>
      </w:divBdr>
    </w:div>
    <w:div w:id="100161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bdou-Project\Documents\Coding%20Club\Python%20de%20la%20fournaise\CodingClubTemplat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2A92E9494FB074FA70740238B36DC04" ma:contentTypeVersion="13" ma:contentTypeDescription="Crée un document." ma:contentTypeScope="" ma:versionID="49d3aac3f999397b306b58a1f2cd70c5">
  <xsd:schema xmlns:xsd="http://www.w3.org/2001/XMLSchema" xmlns:xs="http://www.w3.org/2001/XMLSchema" xmlns:p="http://schemas.microsoft.com/office/2006/metadata/properties" xmlns:ns2="66b3f1f0-7b2c-4aa7-93d3-b6b8ac0717bf" xmlns:ns3="d95fd534-4c54-4d0d-8912-e74ddc1547df" targetNamespace="http://schemas.microsoft.com/office/2006/metadata/properties" ma:root="true" ma:fieldsID="10ac93b37047d510c31d6cc0ab8fe715" ns2:_="" ns3:_="">
    <xsd:import namespace="66b3f1f0-7b2c-4aa7-93d3-b6b8ac0717bf"/>
    <xsd:import namespace="d95fd534-4c54-4d0d-8912-e74ddc1547d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b3f1f0-7b2c-4aa7-93d3-b6b8ac0717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5fd534-4c54-4d0d-8912-e74ddc1547df"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C8CC1-C951-425B-BD2E-17768882AB38}"/>
</file>

<file path=customXml/itemProps2.xml><?xml version="1.0" encoding="utf-8"?>
<ds:datastoreItem xmlns:ds="http://schemas.openxmlformats.org/officeDocument/2006/customXml" ds:itemID="{ACE3735F-F5F6-4845-95F9-A17EC9D9AAC4}">
  <ds:schemaRefs>
    <ds:schemaRef ds:uri="http://schemas.microsoft.com/sharepoint/v3/contenttype/forms"/>
  </ds:schemaRefs>
</ds:datastoreItem>
</file>

<file path=customXml/itemProps3.xml><?xml version="1.0" encoding="utf-8"?>
<ds:datastoreItem xmlns:ds="http://schemas.openxmlformats.org/officeDocument/2006/customXml" ds:itemID="{122B16D9-7225-46AC-8B4B-A5C33985A82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4EF3BE1-7587-45AD-94F0-61687C99C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CodingClubTemplate.dotx</Template>
  <TotalTime>0</TotalTime>
  <Pages>1</Pages>
  <Words>587</Words>
  <Characters>3349</Characters>
  <Application>Microsoft Office Word</Application>
  <DocSecurity>4</DocSecurity>
  <Lines>27</Lines>
  <Paragraphs>7</Paragraphs>
  <ScaleCrop>false</ScaleCrop>
  <Company/>
  <LinksUpToDate>false</LinksUpToDate>
  <CharactersWithSpaces>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Ambdou-Project</dc:creator>
  <cp:keywords/>
  <dc:description/>
  <cp:lastModifiedBy>Léa Jean</cp:lastModifiedBy>
  <cp:revision>270</cp:revision>
  <cp:lastPrinted>2019-12-31T17:04:00Z</cp:lastPrinted>
  <dcterms:created xsi:type="dcterms:W3CDTF">2020-06-15T11:10:00Z</dcterms:created>
  <dcterms:modified xsi:type="dcterms:W3CDTF">2021-05-12T08:40:00Z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0x01010082A92E9494FB074FA70740238B36DC04</vt:lpwstr>
  </property>
</Properties>
</file>