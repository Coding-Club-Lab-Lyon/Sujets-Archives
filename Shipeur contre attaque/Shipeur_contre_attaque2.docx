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A9246" w14:textId="5E2F654C" w:rsidR="000033A9" w:rsidRDefault="000033A9" w:rsidP="000033A9">
      <w:pPr>
        <w:spacing w:after="0" w:line="240" w:lineRule="auto"/>
      </w:pPr>
    </w:p>
    <w:p w14:paraId="22BA6B50" w14:textId="77777777" w:rsidR="000033A9" w:rsidRDefault="000033A9" w:rsidP="000033A9">
      <w:pPr>
        <w:spacing w:after="0" w:line="240" w:lineRule="auto"/>
      </w:pPr>
    </w:p>
    <w:p w14:paraId="64B39468" w14:textId="77777777" w:rsidR="000033A9" w:rsidRDefault="000033A9" w:rsidP="000033A9">
      <w:pPr>
        <w:spacing w:after="0" w:line="240" w:lineRule="auto"/>
      </w:pPr>
    </w:p>
    <w:p w14:paraId="58514A66" w14:textId="77777777" w:rsidR="000033A9" w:rsidRDefault="000033A9" w:rsidP="000033A9">
      <w:pPr>
        <w:spacing w:after="0" w:line="240" w:lineRule="auto"/>
      </w:pPr>
    </w:p>
    <w:p w14:paraId="41A0051E" w14:textId="77777777" w:rsidR="000033A9" w:rsidRDefault="000033A9" w:rsidP="000033A9">
      <w:pPr>
        <w:spacing w:after="0" w:line="240" w:lineRule="auto"/>
      </w:pPr>
    </w:p>
    <w:p w14:paraId="32F1367A" w14:textId="77777777" w:rsidR="000033A9" w:rsidRDefault="000033A9" w:rsidP="504B2960">
      <w:pPr>
        <w:spacing w:after="0" w:line="240" w:lineRule="auto"/>
        <w:rPr>
          <w:rFonts w:ascii="Courier Prime Code" w:eastAsia="Courier Prime Code" w:hAnsi="Courier Prime Code" w:cs="Courier Prime Code"/>
        </w:rPr>
      </w:pPr>
    </w:p>
    <w:p w14:paraId="6AC3B358" w14:textId="611E4E02" w:rsidR="000033A9" w:rsidRPr="000033A9" w:rsidRDefault="45AE0E76" w:rsidP="504B2960">
      <w:pPr>
        <w:pStyle w:val="Cobra-Title"/>
        <w:rPr>
          <w:rFonts w:eastAsia="Courier Prime Code" w:cs="Courier Prime Code"/>
        </w:rPr>
      </w:pPr>
      <w:proofErr w:type="spellStart"/>
      <w:r w:rsidRPr="504B2960">
        <w:rPr>
          <w:rFonts w:eastAsia="Courier Prime Code" w:cs="Courier Prime Code"/>
        </w:rPr>
        <w:t>S</w:t>
      </w:r>
      <w:r w:rsidR="016BBCCA" w:rsidRPr="504B2960">
        <w:rPr>
          <w:rFonts w:eastAsia="Courier Prime Code" w:cs="Courier Prime Code"/>
        </w:rPr>
        <w:t>hipeur</w:t>
      </w:r>
      <w:proofErr w:type="spellEnd"/>
      <w:r w:rsidR="016BBCCA" w:rsidRPr="504B2960">
        <w:rPr>
          <w:rFonts w:eastAsia="Courier Prime Code" w:cs="Courier Prime Code"/>
        </w:rPr>
        <w:t xml:space="preserve"> </w:t>
      </w:r>
      <w:proofErr w:type="spellStart"/>
      <w:r w:rsidR="016BBCCA" w:rsidRPr="504B2960">
        <w:rPr>
          <w:rFonts w:eastAsia="Courier Prime Code" w:cs="Courier Prime Code"/>
        </w:rPr>
        <w:t>contre</w:t>
      </w:r>
      <w:r w:rsidR="193583D7" w:rsidRPr="504B2960">
        <w:rPr>
          <w:rFonts w:eastAsia="Courier Prime Code" w:cs="Courier Prime Code"/>
        </w:rPr>
        <w:t>-</w:t>
      </w:r>
      <w:r w:rsidR="016BBCCA" w:rsidRPr="504B2960">
        <w:rPr>
          <w:rFonts w:eastAsia="Courier Prime Code" w:cs="Courier Prime Code"/>
        </w:rPr>
        <w:t>attaque</w:t>
      </w:r>
      <w:proofErr w:type="spellEnd"/>
      <w:r w:rsidR="7D1465A4" w:rsidRPr="504B2960">
        <w:rPr>
          <w:rFonts w:eastAsia="Courier Prime Code" w:cs="Courier Prime Code"/>
        </w:rPr>
        <w:t xml:space="preserve"> </w:t>
      </w:r>
      <w:r w:rsidR="016BBCCA" w:rsidRPr="504B2960">
        <w:rPr>
          <w:rFonts w:eastAsia="Courier Prime Code" w:cs="Courier Prime Code"/>
        </w:rPr>
        <w:t>!</w:t>
      </w:r>
    </w:p>
    <w:p w14:paraId="70C42CAE" w14:textId="70AFBD9E" w:rsidR="000033A9" w:rsidRPr="00FB5DDA" w:rsidRDefault="000033A9" w:rsidP="00565587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</w:rPr>
      </w:pPr>
      <w:r w:rsidRPr="00FB5DDA">
        <w:rPr>
          <w:rFonts w:ascii="Clear Sans Light" w:hAnsi="Clear Sans Light" w:cs="Clear Sans Light"/>
          <w:sz w:val="16"/>
          <w:szCs w:val="16"/>
        </w:rPr>
        <w:t>version 1.</w:t>
      </w:r>
      <w:r w:rsidR="000F0B45">
        <w:rPr>
          <w:rFonts w:ascii="Clear Sans Light" w:hAnsi="Clear Sans Light" w:cs="Clear Sans Light"/>
          <w:sz w:val="16"/>
          <w:szCs w:val="16"/>
        </w:rPr>
        <w:t>4</w:t>
      </w:r>
    </w:p>
    <w:p w14:paraId="30F2F6C3" w14:textId="77777777" w:rsidR="000033A9" w:rsidRPr="002442F8" w:rsidRDefault="000033A9" w:rsidP="000033A9">
      <w:pPr>
        <w:spacing w:after="0" w:line="240" w:lineRule="auto"/>
        <w:rPr>
          <w:rFonts w:ascii="Clear Sans" w:hAnsi="Clear Sans" w:cs="Clear Sans"/>
        </w:rPr>
      </w:pPr>
    </w:p>
    <w:p w14:paraId="73F171E0" w14:textId="77777777" w:rsidR="000033A9" w:rsidRDefault="000033A9" w:rsidP="000033A9">
      <w:pPr>
        <w:spacing w:after="0" w:line="240" w:lineRule="auto"/>
        <w:rPr>
          <w:rFonts w:ascii="Clear Sans" w:hAnsi="Clear Sans" w:cs="Clear Sans"/>
        </w:rPr>
      </w:pPr>
    </w:p>
    <w:p w14:paraId="10AA92D1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7ACF19E3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762121FB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70219896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53E79CD1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7777CE2C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  <w:r>
        <w:rPr>
          <w:rFonts w:ascii="Clear Sans" w:hAnsi="Clear Sans" w:cs="Clear Sans"/>
          <w:noProof/>
        </w:rPr>
        <w:drawing>
          <wp:anchor distT="0" distB="0" distL="114300" distR="114300" simplePos="0" relativeHeight="251658241" behindDoc="1" locked="0" layoutInCell="1" allowOverlap="1" wp14:anchorId="1B768301" wp14:editId="2C8C87D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D5C6E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493FB7E9" w14:textId="77777777" w:rsidR="00BB7C52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2C7F3838" w14:textId="77777777" w:rsidR="00BB7C52" w:rsidRPr="002442F8" w:rsidRDefault="00BB7C52" w:rsidP="000033A9">
      <w:pPr>
        <w:spacing w:after="0" w:line="240" w:lineRule="auto"/>
        <w:rPr>
          <w:rFonts w:ascii="Clear Sans" w:hAnsi="Clear Sans" w:cs="Clear Sans"/>
        </w:rPr>
      </w:pPr>
    </w:p>
    <w:p w14:paraId="279C7644" w14:textId="77777777" w:rsidR="000033A9" w:rsidRPr="002442F8" w:rsidRDefault="000033A9" w:rsidP="000033A9">
      <w:pPr>
        <w:spacing w:after="0" w:line="240" w:lineRule="auto"/>
        <w:jc w:val="center"/>
        <w:rPr>
          <w:rFonts w:ascii="Clear Sans" w:hAnsi="Clear Sans" w:cs="Clear Sans"/>
          <w:noProof/>
        </w:rPr>
      </w:pPr>
    </w:p>
    <w:p w14:paraId="3871D1D7" w14:textId="77777777" w:rsidR="003E0F57" w:rsidRPr="002442F8" w:rsidRDefault="003E0F57" w:rsidP="000033A9">
      <w:pPr>
        <w:spacing w:after="0" w:line="240" w:lineRule="auto"/>
        <w:jc w:val="center"/>
        <w:rPr>
          <w:rFonts w:ascii="Clear Sans" w:hAnsi="Clear Sans" w:cs="Clear Sans"/>
        </w:rPr>
      </w:pPr>
    </w:p>
    <w:p w14:paraId="018BF55C" w14:textId="77777777" w:rsidR="000033A9" w:rsidRDefault="000033A9" w:rsidP="000033A9">
      <w:pPr>
        <w:spacing w:after="0" w:line="240" w:lineRule="auto"/>
        <w:jc w:val="center"/>
        <w:rPr>
          <w:rFonts w:ascii="Clear Sans" w:hAnsi="Clear Sans" w:cs="Clear Sans"/>
        </w:rPr>
      </w:pPr>
    </w:p>
    <w:p w14:paraId="2B47E0E8" w14:textId="56F38136" w:rsidR="504B2960" w:rsidRDefault="00BB7C52" w:rsidP="504B2960">
      <w:pPr>
        <w:rPr>
          <w:lang w:val="fr-FR"/>
        </w:rPr>
      </w:pPr>
      <w:r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0" behindDoc="1" locked="0" layoutInCell="1" allowOverlap="1" wp14:anchorId="26443213" wp14:editId="2141DD1E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99">
        <w:rPr>
          <w:rFonts w:ascii="Clear Sans Light" w:hAnsi="Clear Sans Light" w:cs="Clear Sans Light"/>
        </w:rPr>
        <w:br w:type="page"/>
      </w:r>
    </w:p>
    <w:p w14:paraId="1CB2727D" w14:textId="48A01625" w:rsidR="2DF161EE" w:rsidRDefault="2DF161EE" w:rsidP="00273D15">
      <w:pPr>
        <w:pStyle w:val="Cobra-Title1"/>
        <w:numPr>
          <w:ilvl w:val="0"/>
          <w:numId w:val="14"/>
        </w:numPr>
        <w:rPr>
          <w:u w:val="none"/>
          <w:lang w:val="fr-FR"/>
        </w:rPr>
      </w:pPr>
      <w:r w:rsidRPr="6E876642">
        <w:rPr>
          <w:lang w:val="fr-FR"/>
        </w:rPr>
        <w:t>L’aventure continue !</w:t>
      </w:r>
    </w:p>
    <w:p w14:paraId="6F93E2B5" w14:textId="505E7B0C" w:rsidR="504B2960" w:rsidRDefault="504B2960" w:rsidP="504B2960">
      <w:pPr>
        <w:rPr>
          <w:lang w:val="fr-FR"/>
        </w:rPr>
      </w:pPr>
    </w:p>
    <w:p w14:paraId="6FDAC33A" w14:textId="6631E952" w:rsidR="1E6E2DFF" w:rsidRDefault="1E6E2DFF" w:rsidP="504B2960">
      <w:pPr>
        <w:pStyle w:val="Cobra-Titre2"/>
        <w:rPr>
          <w:u w:val="single"/>
          <w:lang w:val="fr-FR"/>
        </w:rPr>
      </w:pPr>
      <w:r w:rsidRPr="3C6CAE4E">
        <w:rPr>
          <w:lang w:val="fr-FR"/>
        </w:rPr>
        <w:t>Les collisions sont vos amies pour progresser dans l’aventur</w:t>
      </w:r>
      <w:r w:rsidR="6572D9CB" w:rsidRPr="3C6CAE4E">
        <w:rPr>
          <w:lang w:val="fr-FR"/>
        </w:rPr>
        <w:t>e</w:t>
      </w:r>
    </w:p>
    <w:p w14:paraId="72116EF8" w14:textId="07D3C024" w:rsidR="504B2960" w:rsidRDefault="504B2960" w:rsidP="504B2960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14:paraId="3269B740" w14:textId="2E5DE87F" w:rsidR="1E6E2DFF" w:rsidRDefault="1E6E2DFF" w:rsidP="00534F13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Avant d’aller dans le théorique je vous propose de tester votre jeu en appuyant sur </w:t>
      </w:r>
      <w:r w:rsidRPr="504B2960">
        <w:rPr>
          <w:rFonts w:eastAsia="Clear Sans Light"/>
          <w:b/>
          <w:bCs/>
          <w:lang w:val="fr-FR"/>
        </w:rPr>
        <w:t xml:space="preserve">PLAY </w:t>
      </w:r>
      <w:r w:rsidRPr="504B2960">
        <w:rPr>
          <w:rFonts w:eastAsia="Clear Sans Light"/>
          <w:color w:val="000000" w:themeColor="text1"/>
          <w:lang w:val="fr-FR"/>
        </w:rPr>
        <w:t xml:space="preserve">afin de </w:t>
      </w:r>
      <w:r w:rsidRPr="504B2960">
        <w:rPr>
          <w:rFonts w:eastAsia="Clear Sans Light"/>
          <w:i/>
          <w:iCs/>
          <w:color w:val="000000" w:themeColor="text1"/>
          <w:lang w:val="fr-FR"/>
        </w:rPr>
        <w:t xml:space="preserve">lancer </w:t>
      </w:r>
      <w:r w:rsidRPr="504B2960">
        <w:rPr>
          <w:rFonts w:eastAsia="Clear Sans Light"/>
          <w:color w:val="000000" w:themeColor="text1"/>
          <w:lang w:val="fr-FR"/>
        </w:rPr>
        <w:t>la scène.</w:t>
      </w:r>
    </w:p>
    <w:p w14:paraId="265A8325" w14:textId="21F35682" w:rsidR="504B2960" w:rsidRPr="00253C42" w:rsidRDefault="1E6E2DFF" w:rsidP="00E55BB2">
      <w:pPr>
        <w:pStyle w:val="Cobra-Normal"/>
        <w:rPr>
          <w:rFonts w:eastAsia="Clear Sans Light"/>
          <w:color w:val="000000" w:themeColor="text1"/>
          <w:lang w:val="fr-FR"/>
        </w:rPr>
      </w:pPr>
      <w:r w:rsidRPr="00253C42">
        <w:rPr>
          <w:rFonts w:eastAsia="Clear Sans Light"/>
          <w:color w:val="000000" w:themeColor="text1"/>
          <w:lang w:val="fr-FR"/>
        </w:rPr>
        <w:t>Surprise ! Où est passée Nora ?!</w:t>
      </w:r>
    </w:p>
    <w:p w14:paraId="3A046FD7" w14:textId="77777777" w:rsidR="00E55BB2" w:rsidRDefault="00E55BB2" w:rsidP="00E55BB2">
      <w:pPr>
        <w:pStyle w:val="Cobra-Normal"/>
        <w:rPr>
          <w:rFonts w:eastAsia="Clear Sans Light"/>
          <w:color w:val="000000" w:themeColor="text1"/>
          <w:lang w:val="fr-FR"/>
        </w:rPr>
      </w:pPr>
    </w:p>
    <w:p w14:paraId="66E440D9" w14:textId="67C90954" w:rsidR="1E6E2DFF" w:rsidRDefault="1E6E2DFF" w:rsidP="504B2960">
      <w:pPr>
        <w:pStyle w:val="Cobra-Normal"/>
        <w:rPr>
          <w:rFonts w:eastAsia="Clear Sans Light"/>
          <w:color w:val="FFA500"/>
          <w:lang w:val="fr-FR"/>
        </w:rPr>
      </w:pPr>
      <w:r w:rsidRPr="635A3282">
        <w:rPr>
          <w:rFonts w:eastAsia="Clear Sans Light"/>
          <w:b/>
          <w:bCs/>
          <w:color w:val="FFA500"/>
          <w:lang w:val="fr-FR"/>
        </w:rPr>
        <w:t xml:space="preserve"> ⚠ Attention </w:t>
      </w:r>
      <w:r w:rsidRPr="635A3282">
        <w:rPr>
          <w:rFonts w:eastAsia="Clear Sans Light"/>
          <w:color w:val="FFA500"/>
          <w:lang w:val="fr-FR"/>
        </w:rPr>
        <w:t xml:space="preserve">: N’oubliez pas de désactiver le bouton PLAY à la fin de chaque test, sinon vos modifications ne seront pas prises en compte </w:t>
      </w:r>
      <w:r w:rsidRPr="635A3282">
        <w:rPr>
          <w:rFonts w:eastAsiaTheme="minorEastAsia"/>
          <w:color w:val="FFA500"/>
          <w:lang w:val="fr-FR"/>
        </w:rPr>
        <w:t>lorsque</w:t>
      </w:r>
      <w:r w:rsidRPr="635A3282">
        <w:rPr>
          <w:rFonts w:eastAsia="Clear Sans Light"/>
          <w:color w:val="FFA500"/>
          <w:lang w:val="fr-FR"/>
        </w:rPr>
        <w:t xml:space="preserve"> vous redémarrez votre jeu</w:t>
      </w:r>
    </w:p>
    <w:p w14:paraId="4BA47972" w14:textId="13FF59F5" w:rsidR="504B2960" w:rsidRDefault="504B2960" w:rsidP="504B2960">
      <w:pPr>
        <w:spacing w:line="240" w:lineRule="auto"/>
        <w:jc w:val="both"/>
        <w:rPr>
          <w:rFonts w:ascii="Clear Sans Light" w:eastAsia="Clear Sans Light" w:hAnsi="Clear Sans Light" w:cs="Clear Sans Light"/>
          <w:color w:val="FFA500"/>
          <w:lang w:val="fr-FR"/>
        </w:rPr>
      </w:pPr>
    </w:p>
    <w:p w14:paraId="76CF563F" w14:textId="4585A55F" w:rsidR="1E6E2DFF" w:rsidRDefault="1E6E2DFF" w:rsidP="504B2960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Elle est tombée et c’est normal ! Le personnage est attiré par la gravité grâce au </w:t>
      </w:r>
      <w:r w:rsidRPr="504B2960">
        <w:rPr>
          <w:rFonts w:eastAsia="Clear Sans Light"/>
          <w:b/>
          <w:bCs/>
          <w:lang w:val="fr-FR"/>
        </w:rPr>
        <w:t>RigidBody2D</w:t>
      </w:r>
      <w:r w:rsidRPr="504B2960">
        <w:rPr>
          <w:rFonts w:eastAsia="Clear Sans Light"/>
          <w:color w:val="000000" w:themeColor="text1"/>
          <w:lang w:val="fr-FR"/>
        </w:rPr>
        <w:t>, il va automatiquement vers le bas. En absence de collision, il va continuer de tomber de manière infinie.</w:t>
      </w:r>
    </w:p>
    <w:p w14:paraId="017AE265" w14:textId="57386BCA" w:rsidR="1E6E2DFF" w:rsidRDefault="1E6E2DFF" w:rsidP="008848FA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Pour cela il va falloir rajouter une collision ou </w:t>
      </w:r>
      <w:r w:rsidR="44E3B07B" w:rsidRPr="504B2960">
        <w:rPr>
          <w:rFonts w:eastAsia="Clear Sans Light"/>
          <w:color w:val="000000" w:themeColor="text1"/>
          <w:lang w:val="fr-FR"/>
        </w:rPr>
        <w:t>“</w:t>
      </w:r>
      <w:proofErr w:type="spellStart"/>
      <w:r w:rsidRPr="504B2960">
        <w:rPr>
          <w:rFonts w:eastAsia="Clear Sans Light"/>
          <w:b/>
          <w:bCs/>
          <w:lang w:val="fr-FR"/>
        </w:rPr>
        <w:t>collider</w:t>
      </w:r>
      <w:proofErr w:type="spellEnd"/>
      <w:r w:rsidR="33E5871F" w:rsidRPr="504B2960">
        <w:rPr>
          <w:rFonts w:eastAsia="Clear Sans Light"/>
          <w:b/>
          <w:bCs/>
          <w:lang w:val="fr-FR"/>
        </w:rPr>
        <w:t>”</w:t>
      </w:r>
      <w:r w:rsidRPr="504B2960">
        <w:rPr>
          <w:rFonts w:eastAsia="Clear Sans Light"/>
          <w:b/>
          <w:bCs/>
          <w:lang w:val="fr-FR"/>
        </w:rPr>
        <w:t xml:space="preserve"> </w:t>
      </w:r>
      <w:r w:rsidRPr="504B2960">
        <w:rPr>
          <w:rFonts w:eastAsia="Clear Sans Light"/>
          <w:lang w:val="fr-FR"/>
        </w:rPr>
        <w:t>à</w:t>
      </w:r>
      <w:r w:rsidRPr="504B2960">
        <w:rPr>
          <w:rFonts w:eastAsia="Clear Sans Light"/>
          <w:color w:val="000000" w:themeColor="text1"/>
          <w:lang w:val="fr-FR"/>
        </w:rPr>
        <w:t xml:space="preserve"> votre fond. Le but ici est de délimiter la partie sur laquelle votre personnage peut aller. Le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 du sol et celui du personnage vont se rencontrer ce qui l'empêchera de chuter car ils ne peuvent pas s’entrecroiser.</w:t>
      </w:r>
      <w:r w:rsidR="008848FA">
        <w:rPr>
          <w:rFonts w:eastAsia="Clear Sans Light"/>
          <w:color w:val="000000" w:themeColor="text1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 xml:space="preserve">Grâce à son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>, le personnage va se poser sur le sol.</w:t>
      </w:r>
    </w:p>
    <w:p w14:paraId="027FC82F" w14:textId="77777777" w:rsidR="00864B14" w:rsidRDefault="00864B14" w:rsidP="00864B14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</w:p>
    <w:p w14:paraId="375E6ABF" w14:textId="4CE3F163" w:rsidR="1E6E2DFF" w:rsidRDefault="1E6E2DFF" w:rsidP="504B2960">
      <w:pPr>
        <w:spacing w:line="240" w:lineRule="auto"/>
        <w:jc w:val="center"/>
        <w:rPr>
          <w:rFonts w:ascii="Calibri" w:eastAsia="Calibri" w:hAnsi="Calibri" w:cs="Calibri"/>
          <w:i/>
          <w:iCs/>
          <w:color w:val="383838"/>
          <w:sz w:val="18"/>
          <w:szCs w:val="18"/>
          <w:lang w:val="fr-FR"/>
        </w:rPr>
      </w:pPr>
      <w:r>
        <w:rPr>
          <w:noProof/>
        </w:rPr>
        <w:drawing>
          <wp:inline distT="0" distB="0" distL="0" distR="0" wp14:anchorId="18A23D17" wp14:editId="1147853B">
            <wp:extent cx="4572000" cy="2600325"/>
            <wp:effectExtent l="0" t="0" r="0" b="0"/>
            <wp:docPr id="1564738617" name="Image 156473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647386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5C6D" w14:textId="4478F7ED" w:rsidR="1E6E2DFF" w:rsidRDefault="1E6E2DFF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 w:rsidRPr="504B2960">
        <w:rPr>
          <w:rFonts w:ascii="Segoe UI" w:eastAsia="Segoe UI" w:hAnsi="Segoe UI" w:cs="Segoe UI"/>
          <w:iCs/>
        </w:rPr>
        <w:t xml:space="preserve">Explication du </w:t>
      </w:r>
      <w:proofErr w:type="spellStart"/>
      <w:r w:rsidRPr="504B2960">
        <w:rPr>
          <w:rFonts w:ascii="Segoe UI" w:eastAsia="Segoe UI" w:hAnsi="Segoe UI" w:cs="Segoe UI"/>
          <w:iCs/>
        </w:rPr>
        <w:t>principe</w:t>
      </w:r>
      <w:proofErr w:type="spellEnd"/>
      <w:r w:rsidRPr="504B2960">
        <w:rPr>
          <w:rFonts w:ascii="Segoe UI" w:eastAsia="Segoe UI" w:hAnsi="Segoe UI" w:cs="Segoe UI"/>
          <w:iCs/>
        </w:rPr>
        <w:t xml:space="preserve"> de collide</w:t>
      </w:r>
      <w:r w:rsidRPr="504B2960">
        <w:rPr>
          <w:rFonts w:ascii="Calibri" w:eastAsia="Calibri" w:hAnsi="Calibri" w:cs="Calibri"/>
          <w:iCs/>
        </w:rPr>
        <w:t>r</w:t>
      </w:r>
    </w:p>
    <w:p w14:paraId="1FA4C93E" w14:textId="4D5E41D5" w:rsidR="504B2960" w:rsidRDefault="504B2960" w:rsidP="504B2960">
      <w:pPr>
        <w:spacing w:line="240" w:lineRule="auto"/>
        <w:jc w:val="center"/>
        <w:rPr>
          <w:rFonts w:ascii="Calibri" w:eastAsia="Calibri" w:hAnsi="Calibri" w:cs="Calibri"/>
          <w:i/>
          <w:iCs/>
          <w:color w:val="383838"/>
          <w:sz w:val="18"/>
          <w:szCs w:val="18"/>
          <w:lang w:val="fr-FR"/>
        </w:rPr>
      </w:pPr>
    </w:p>
    <w:p w14:paraId="1A8E42AE" w14:textId="6AAA99A8" w:rsidR="1E6E2DFF" w:rsidRDefault="1E6E2DFF" w:rsidP="504B2960">
      <w:pPr>
        <w:pStyle w:val="Cobra-NormalTick"/>
        <w:numPr>
          <w:ilvl w:val="0"/>
          <w:numId w:val="0"/>
        </w:numPr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b/>
          <w:bCs/>
          <w:color w:val="000000" w:themeColor="text1"/>
          <w:lang w:val="fr-FR"/>
        </w:rPr>
        <w:t xml:space="preserve">L’objectif est donc de créer votre </w:t>
      </w:r>
      <w:proofErr w:type="spellStart"/>
      <w:r w:rsidRPr="504B2960">
        <w:rPr>
          <w:rFonts w:eastAsia="Clear Sans Light"/>
          <w:b/>
          <w:bCs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b/>
          <w:bCs/>
          <w:color w:val="000000" w:themeColor="text1"/>
          <w:lang w:val="fr-FR"/>
        </w:rPr>
        <w:t xml:space="preserve"> pour éviter de perdre Nora dans les abysses de Unity.</w:t>
      </w:r>
    </w:p>
    <w:p w14:paraId="69E2DB1A" w14:textId="60796643" w:rsidR="1E6E2DFF" w:rsidRDefault="1E6E2DFF" w:rsidP="00E87FD6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Pour ajouter ce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, il faut cliquer sur votre fond dans la </w:t>
      </w:r>
      <w:r w:rsidR="1DC307E0" w:rsidRPr="504B2960">
        <w:rPr>
          <w:rFonts w:eastAsia="Clear Sans Light"/>
          <w:color w:val="000000" w:themeColor="text1"/>
          <w:lang w:val="fr-FR"/>
        </w:rPr>
        <w:t>“</w:t>
      </w:r>
      <w:r w:rsidR="33271A3D" w:rsidRPr="504B2960">
        <w:rPr>
          <w:rFonts w:eastAsia="Clear Sans Light"/>
          <w:b/>
          <w:bCs/>
          <w:lang w:val="fr-FR"/>
        </w:rPr>
        <w:t>Hi</w:t>
      </w:r>
      <w:r w:rsidRPr="504B2960">
        <w:rPr>
          <w:rFonts w:eastAsia="Clear Sans Light"/>
          <w:b/>
          <w:bCs/>
          <w:lang w:val="fr-FR"/>
        </w:rPr>
        <w:t>érarchie</w:t>
      </w:r>
      <w:r w:rsidR="60A68401" w:rsidRPr="504B2960">
        <w:rPr>
          <w:rFonts w:eastAsia="Clear Sans Light"/>
          <w:b/>
          <w:bCs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, puis se rendre dans </w:t>
      </w:r>
      <w:r w:rsidR="00411C2A" w:rsidRPr="504B2960">
        <w:rPr>
          <w:rFonts w:eastAsia="Clear Sans Light"/>
          <w:color w:val="000000" w:themeColor="text1"/>
          <w:lang w:val="fr-FR"/>
        </w:rPr>
        <w:t>“</w:t>
      </w:r>
      <w:proofErr w:type="spellStart"/>
      <w:r w:rsidR="789B416D" w:rsidRPr="504B2960">
        <w:rPr>
          <w:rFonts w:eastAsia="Clear Sans Light"/>
          <w:b/>
          <w:bCs/>
          <w:lang w:val="fr-FR"/>
        </w:rPr>
        <w:t>I</w:t>
      </w:r>
      <w:r w:rsidRPr="504B2960">
        <w:rPr>
          <w:rFonts w:eastAsia="Clear Sans Light"/>
          <w:b/>
          <w:bCs/>
          <w:lang w:val="fr-FR"/>
        </w:rPr>
        <w:t>nspector</w:t>
      </w:r>
      <w:proofErr w:type="spellEnd"/>
      <w:r w:rsidR="533BE9FA" w:rsidRPr="504B2960">
        <w:rPr>
          <w:rFonts w:eastAsia="Clear Sans Light"/>
          <w:b/>
          <w:bCs/>
          <w:lang w:val="fr-FR"/>
        </w:rPr>
        <w:t>”</w:t>
      </w:r>
      <w:r w:rsidRPr="504B2960">
        <w:rPr>
          <w:rFonts w:eastAsia="Clear Sans Light"/>
          <w:b/>
          <w:bCs/>
          <w:color w:val="FFA500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>afin de modifier ses composants.</w:t>
      </w:r>
      <w:r w:rsidR="00E87FD6">
        <w:rPr>
          <w:rFonts w:eastAsia="Clear Sans Light"/>
          <w:color w:val="000000" w:themeColor="text1"/>
          <w:lang w:val="fr-FR"/>
        </w:rPr>
        <w:t xml:space="preserve"> Pour en a</w:t>
      </w:r>
      <w:r w:rsidRPr="504B2960">
        <w:rPr>
          <w:rFonts w:eastAsia="Clear Sans Light"/>
          <w:color w:val="000000" w:themeColor="text1"/>
          <w:lang w:val="fr-FR"/>
        </w:rPr>
        <w:t>joute</w:t>
      </w:r>
      <w:r w:rsidR="00E87FD6">
        <w:rPr>
          <w:rFonts w:eastAsia="Clear Sans Light"/>
          <w:color w:val="000000" w:themeColor="text1"/>
          <w:lang w:val="fr-FR"/>
        </w:rPr>
        <w:t>r</w:t>
      </w:r>
      <w:r w:rsidRPr="504B2960">
        <w:rPr>
          <w:rFonts w:eastAsia="Clear Sans Light"/>
          <w:color w:val="000000" w:themeColor="text1"/>
          <w:lang w:val="fr-FR"/>
        </w:rPr>
        <w:t xml:space="preserve"> un, cliquez sur le bouton </w:t>
      </w:r>
      <w:r w:rsidR="3944F7F2" w:rsidRPr="504B2960">
        <w:rPr>
          <w:rFonts w:eastAsia="Clear Sans Light"/>
          <w:color w:val="000000" w:themeColor="text1"/>
          <w:lang w:val="fr-FR"/>
        </w:rPr>
        <w:t>“</w:t>
      </w:r>
      <w:proofErr w:type="spellStart"/>
      <w:r w:rsidRPr="504B2960">
        <w:rPr>
          <w:rFonts w:eastAsia="Clear Sans Light"/>
          <w:b/>
          <w:bCs/>
          <w:i/>
          <w:iCs/>
          <w:lang w:val="fr-FR"/>
        </w:rPr>
        <w:t>add</w:t>
      </w:r>
      <w:proofErr w:type="spellEnd"/>
      <w:r w:rsidRPr="504B2960">
        <w:rPr>
          <w:rFonts w:eastAsia="Clear Sans Light"/>
          <w:b/>
          <w:bCs/>
          <w:i/>
          <w:iCs/>
          <w:lang w:val="fr-FR"/>
        </w:rPr>
        <w:t xml:space="preserve"> component</w:t>
      </w:r>
      <w:r w:rsidR="71E80085" w:rsidRPr="504B2960">
        <w:rPr>
          <w:rFonts w:eastAsia="Clear Sans Light"/>
          <w:b/>
          <w:bCs/>
          <w:i/>
          <w:iCs/>
          <w:lang w:val="fr-FR"/>
        </w:rPr>
        <w:t>"</w:t>
      </w:r>
      <w:r w:rsidRPr="504B2960">
        <w:rPr>
          <w:rFonts w:eastAsia="Clear Sans Light"/>
          <w:color w:val="000000" w:themeColor="text1"/>
          <w:lang w:val="fr-FR"/>
        </w:rPr>
        <w:t xml:space="preserve"> tout en bas.</w:t>
      </w:r>
    </w:p>
    <w:p w14:paraId="17209EEC" w14:textId="2952A486" w:rsidR="1E6E2DFF" w:rsidRDefault="1E6E2DFF" w:rsidP="504B2960">
      <w:pPr>
        <w:spacing w:line="240" w:lineRule="auto"/>
        <w:jc w:val="center"/>
        <w:rPr>
          <w:rFonts w:ascii="Calibri" w:eastAsia="Calibri" w:hAnsi="Calibri" w:cs="Calibri"/>
          <w:i/>
          <w:iCs/>
          <w:color w:val="383838"/>
          <w:sz w:val="18"/>
          <w:szCs w:val="18"/>
          <w:lang w:val="fr-FR"/>
        </w:rPr>
      </w:pPr>
      <w:r>
        <w:rPr>
          <w:noProof/>
        </w:rPr>
        <w:drawing>
          <wp:inline distT="0" distB="0" distL="0" distR="0" wp14:anchorId="78249311" wp14:editId="198E47B6">
            <wp:extent cx="4114800" cy="4191000"/>
            <wp:effectExtent l="0" t="0" r="0" b="0"/>
            <wp:docPr id="157475601" name="Image 15747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74756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C01" w14:textId="3CEC165E" w:rsidR="1E6E2DFF" w:rsidRDefault="1E6E2DFF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 w:rsidRPr="504B2960">
        <w:rPr>
          <w:rFonts w:ascii="Segoe UI" w:eastAsia="Segoe UI" w:hAnsi="Segoe UI" w:cs="Segoe UI"/>
          <w:iCs/>
        </w:rPr>
        <w:t xml:space="preserve">Aperçu de </w:t>
      </w:r>
      <w:proofErr w:type="spellStart"/>
      <w:r w:rsidRPr="504B2960">
        <w:rPr>
          <w:rFonts w:ascii="Segoe UI" w:eastAsia="Segoe UI" w:hAnsi="Segoe UI" w:cs="Segoe UI"/>
          <w:iCs/>
        </w:rPr>
        <w:t>l’Inspecteur</w:t>
      </w:r>
      <w:r w:rsidR="001B0C5B">
        <w:rPr>
          <w:rFonts w:ascii="Segoe UI" w:eastAsia="Segoe UI" w:hAnsi="Segoe UI" w:cs="Segoe UI"/>
          <w:iCs/>
        </w:rPr>
        <w:t>n</w:t>
      </w:r>
      <w:proofErr w:type="spellEnd"/>
      <w:r w:rsidR="001B0C5B">
        <w:rPr>
          <w:rFonts w:ascii="Segoe UI" w:eastAsia="Segoe UI" w:hAnsi="Segoe UI" w:cs="Segoe UI"/>
          <w:iCs/>
        </w:rPr>
        <w:t xml:space="preserve"> mise </w:t>
      </w:r>
      <w:proofErr w:type="spellStart"/>
      <w:r w:rsidR="001B0C5B">
        <w:rPr>
          <w:rFonts w:ascii="Segoe UI" w:eastAsia="Segoe UI" w:hAnsi="Segoe UI" w:cs="Segoe UI"/>
          <w:iCs/>
        </w:rPr>
        <w:t>en</w:t>
      </w:r>
      <w:proofErr w:type="spellEnd"/>
      <w:r w:rsidR="001B0C5B">
        <w:rPr>
          <w:rFonts w:ascii="Segoe UI" w:eastAsia="Segoe UI" w:hAnsi="Segoe UI" w:cs="Segoe UI"/>
          <w:iCs/>
        </w:rPr>
        <w:t xml:space="preserve"> </w:t>
      </w:r>
      <w:proofErr w:type="spellStart"/>
      <w:r w:rsidR="001B0C5B">
        <w:rPr>
          <w:rFonts w:ascii="Segoe UI" w:eastAsia="Segoe UI" w:hAnsi="Segoe UI" w:cs="Segoe UI"/>
          <w:iCs/>
        </w:rPr>
        <w:t>valeur</w:t>
      </w:r>
      <w:proofErr w:type="spellEnd"/>
      <w:r w:rsidR="001B0C5B">
        <w:rPr>
          <w:rFonts w:ascii="Segoe UI" w:eastAsia="Segoe UI" w:hAnsi="Segoe UI" w:cs="Segoe UI"/>
          <w:iCs/>
        </w:rPr>
        <w:t xml:space="preserve"> de</w:t>
      </w:r>
      <w:r w:rsidRPr="504B2960">
        <w:rPr>
          <w:rFonts w:ascii="Segoe UI" w:eastAsia="Segoe UI" w:hAnsi="Segoe UI" w:cs="Segoe UI"/>
          <w:iCs/>
        </w:rPr>
        <w:t xml:space="preserve"> </w:t>
      </w:r>
      <w:proofErr w:type="spellStart"/>
      <w:r w:rsidRPr="504B2960">
        <w:rPr>
          <w:rFonts w:ascii="Segoe UI" w:eastAsia="Segoe UI" w:hAnsi="Segoe UI" w:cs="Segoe UI"/>
          <w:iCs/>
        </w:rPr>
        <w:t>l’ajout</w:t>
      </w:r>
      <w:proofErr w:type="spellEnd"/>
      <w:r w:rsidRPr="504B2960">
        <w:rPr>
          <w:rFonts w:ascii="Segoe UI" w:eastAsia="Segoe UI" w:hAnsi="Segoe UI" w:cs="Segoe UI"/>
          <w:iCs/>
        </w:rPr>
        <w:t xml:space="preserve"> de </w:t>
      </w:r>
      <w:proofErr w:type="spellStart"/>
      <w:r w:rsidRPr="504B2960">
        <w:rPr>
          <w:rFonts w:ascii="Segoe UI" w:eastAsia="Segoe UI" w:hAnsi="Segoe UI" w:cs="Segoe UI"/>
          <w:iCs/>
        </w:rPr>
        <w:t>composant</w:t>
      </w:r>
      <w:proofErr w:type="spellEnd"/>
      <w:r w:rsidRPr="504B2960">
        <w:rPr>
          <w:rFonts w:ascii="Segoe UI" w:eastAsia="Segoe UI" w:hAnsi="Segoe UI" w:cs="Segoe UI"/>
          <w:iCs/>
        </w:rPr>
        <w:t xml:space="preserve"> </w:t>
      </w:r>
    </w:p>
    <w:p w14:paraId="412B882D" w14:textId="25E4576A" w:rsidR="22E00F39" w:rsidRDefault="22E00F39" w:rsidP="504B2960">
      <w:pPr>
        <w:jc w:val="center"/>
        <w:rPr>
          <w:rFonts w:ascii="Calibri" w:eastAsia="Calibri" w:hAnsi="Calibri" w:cs="Calibri"/>
          <w:color w:val="000000" w:themeColor="text1"/>
          <w:lang w:val="fr-FR"/>
        </w:rPr>
      </w:pPr>
      <w:r w:rsidRPr="504B2960">
        <w:rPr>
          <w:rFonts w:ascii="Calibri" w:eastAsia="Calibri" w:hAnsi="Calibri" w:cs="Calibri"/>
          <w:color w:val="000000" w:themeColor="text1"/>
          <w:lang w:val="fr-FR"/>
        </w:rPr>
        <w:t xml:space="preserve"> </w:t>
      </w:r>
    </w:p>
    <w:p w14:paraId="1FFDBA87" w14:textId="14F8FCD6" w:rsidR="57C2CE3D" w:rsidRDefault="22E00F39" w:rsidP="0004249D">
      <w:pPr>
        <w:pStyle w:val="Cobra-NormalTick"/>
        <w:numPr>
          <w:ilvl w:val="0"/>
          <w:numId w:val="0"/>
        </w:numPr>
        <w:ind w:firstLine="708"/>
        <w:rPr>
          <w:rFonts w:eastAsia="Clear Sans Light"/>
          <w:b/>
          <w:bCs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Ensuite vous allez dans</w:t>
      </w:r>
      <w:r w:rsidRPr="504B2960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="7D324B6D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1E6E2DFF" w:rsidRPr="504B2960">
        <w:rPr>
          <w:rFonts w:eastAsia="Clear Sans Light"/>
          <w:b/>
          <w:bCs/>
          <w:color w:val="000000" w:themeColor="text1"/>
          <w:lang w:val="fr-FR"/>
        </w:rPr>
        <w:t>Physics</w:t>
      </w:r>
      <w:proofErr w:type="spellEnd"/>
      <w:r w:rsidR="1E6E2DFF" w:rsidRPr="504B2960">
        <w:rPr>
          <w:rFonts w:eastAsia="Clear Sans Light"/>
          <w:b/>
          <w:bCs/>
          <w:color w:val="000000" w:themeColor="text1"/>
          <w:lang w:val="fr-FR"/>
        </w:rPr>
        <w:t xml:space="preserve"> 2D</w:t>
      </w:r>
      <w:r w:rsidR="7AB05349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="238D149A" w:rsidRPr="504B2960">
        <w:rPr>
          <w:rFonts w:eastAsia="Clear Sans Light"/>
          <w:color w:val="000000" w:themeColor="text1"/>
          <w:lang w:val="fr-FR"/>
        </w:rPr>
        <w:t xml:space="preserve">, puis </w:t>
      </w:r>
      <w:r w:rsidR="1E6E2DFF" w:rsidRPr="504B2960">
        <w:rPr>
          <w:rFonts w:eastAsia="Clear Sans Light"/>
          <w:color w:val="000000" w:themeColor="text1"/>
          <w:lang w:val="fr-FR"/>
        </w:rPr>
        <w:t xml:space="preserve">choisissez le </w:t>
      </w:r>
      <w:r w:rsidR="34CB4CA1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1E6E2DFF" w:rsidRPr="504B2960">
        <w:rPr>
          <w:rFonts w:eastAsia="Clear Sans Light"/>
          <w:b/>
          <w:bCs/>
          <w:color w:val="000000" w:themeColor="text1"/>
          <w:lang w:val="fr-FR"/>
        </w:rPr>
        <w:t>collider</w:t>
      </w:r>
      <w:proofErr w:type="spellEnd"/>
      <w:r w:rsidR="1E6E2DFF" w:rsidRPr="504B2960">
        <w:rPr>
          <w:rFonts w:eastAsia="Clear Sans Light"/>
          <w:b/>
          <w:bCs/>
          <w:color w:val="000000" w:themeColor="text1"/>
          <w:lang w:val="fr-FR"/>
        </w:rPr>
        <w:t xml:space="preserve"> 2D</w:t>
      </w:r>
      <w:r w:rsidR="07BA0D56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="1E6E2DFF" w:rsidRPr="504B2960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="1E6E2DFF" w:rsidRPr="504B2960">
        <w:rPr>
          <w:rFonts w:eastAsia="Clear Sans Light"/>
          <w:color w:val="000000" w:themeColor="text1"/>
          <w:lang w:val="fr-FR"/>
        </w:rPr>
        <w:t>le plus adapté.</w:t>
      </w:r>
      <w:r w:rsidR="1C4E1B89" w:rsidRPr="504B2960">
        <w:rPr>
          <w:rFonts w:eastAsia="Clear Sans Light"/>
          <w:color w:val="000000" w:themeColor="text1"/>
          <w:lang w:val="fr-FR"/>
        </w:rPr>
        <w:t xml:space="preserve"> </w:t>
      </w:r>
      <w:r w:rsidR="1E6E2DFF" w:rsidRPr="504B2960">
        <w:rPr>
          <w:rFonts w:eastAsia="Clear Sans Light"/>
          <w:color w:val="000000" w:themeColor="text1"/>
          <w:lang w:val="fr-FR"/>
        </w:rPr>
        <w:t xml:space="preserve">Lorsque vous avez ajouté le </w:t>
      </w:r>
      <w:proofErr w:type="spellStart"/>
      <w:r w:rsidR="1E6E2DFF"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="1E6E2DFF" w:rsidRPr="504B2960">
        <w:rPr>
          <w:rFonts w:eastAsia="Clear Sans Light"/>
          <w:color w:val="000000" w:themeColor="text1"/>
          <w:lang w:val="fr-FR"/>
        </w:rPr>
        <w:t xml:space="preserve"> de votre choix, il va falloir l’adapter. Cliquez sur le bouton à côté de </w:t>
      </w:r>
      <w:r w:rsidR="433F320F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r w:rsidR="1E6E2DFF" w:rsidRPr="504B2960">
        <w:rPr>
          <w:rFonts w:eastAsia="Clear Sans Light"/>
          <w:b/>
          <w:bCs/>
          <w:color w:val="000000" w:themeColor="text1"/>
          <w:lang w:val="fr-FR"/>
        </w:rPr>
        <w:t xml:space="preserve">Edit </w:t>
      </w:r>
      <w:proofErr w:type="spellStart"/>
      <w:r w:rsidR="1E6E2DFF" w:rsidRPr="504B2960">
        <w:rPr>
          <w:rFonts w:eastAsia="Clear Sans Light"/>
          <w:b/>
          <w:bCs/>
          <w:color w:val="000000" w:themeColor="text1"/>
          <w:lang w:val="fr-FR"/>
        </w:rPr>
        <w:t>Collider</w:t>
      </w:r>
      <w:proofErr w:type="spellEnd"/>
      <w:r w:rsidR="05AD2880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="00217ED6">
        <w:rPr>
          <w:rFonts w:eastAsia="Clear Sans Light"/>
          <w:b/>
          <w:bCs/>
          <w:color w:val="000000" w:themeColor="text1"/>
          <w:lang w:val="fr-FR"/>
        </w:rPr>
        <w:t>.</w:t>
      </w:r>
    </w:p>
    <w:p w14:paraId="1E002B44" w14:textId="4F74C8E1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332EE066" w14:textId="4B4C05D9" w:rsidR="1E6E2DFF" w:rsidRDefault="1E6E2DFF" w:rsidP="504B2960">
      <w:pPr>
        <w:spacing w:line="240" w:lineRule="auto"/>
        <w:ind w:left="720" w:hanging="360"/>
        <w:jc w:val="center"/>
        <w:rPr>
          <w:rFonts w:ascii="Calibri" w:eastAsia="Calibri" w:hAnsi="Calibri" w:cs="Calibri"/>
          <w:color w:val="000000" w:themeColor="text1"/>
          <w:lang w:val="fr-FR"/>
        </w:rPr>
      </w:pPr>
      <w:r>
        <w:rPr>
          <w:noProof/>
        </w:rPr>
        <w:drawing>
          <wp:inline distT="0" distB="0" distL="0" distR="0" wp14:anchorId="3D74E2BB" wp14:editId="725E36CA">
            <wp:extent cx="3219450" cy="4200525"/>
            <wp:effectExtent l="0" t="0" r="0" b="0"/>
            <wp:docPr id="620235860" name="Image 62023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202358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58C5" w14:textId="1C603ED8" w:rsidR="1E6E2DFF" w:rsidRDefault="1E6E2DFF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 w:rsidRPr="504B2960">
        <w:rPr>
          <w:rFonts w:ascii="Segoe UI" w:eastAsia="Segoe UI" w:hAnsi="Segoe UI" w:cs="Segoe UI"/>
          <w:iCs/>
          <w:lang w:val="fr-FR"/>
        </w:rPr>
        <w:t xml:space="preserve">Comment éditer son </w:t>
      </w:r>
      <w:proofErr w:type="spellStart"/>
      <w:r w:rsidRPr="504B2960">
        <w:rPr>
          <w:rFonts w:ascii="Segoe UI" w:eastAsia="Segoe UI" w:hAnsi="Segoe UI" w:cs="Segoe UI"/>
          <w:iCs/>
          <w:lang w:val="fr-FR"/>
        </w:rPr>
        <w:t>collider</w:t>
      </w:r>
      <w:proofErr w:type="spellEnd"/>
    </w:p>
    <w:p w14:paraId="06636197" w14:textId="31C74088" w:rsidR="504B2960" w:rsidRDefault="504B2960" w:rsidP="504B2960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</w:p>
    <w:p w14:paraId="1E0223FD" w14:textId="6536D2EF" w:rsidR="1E6E2DFF" w:rsidRDefault="1E6E2DFF" w:rsidP="0004249D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Le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 se présentera sous la forme de ligne verte très fine qu’il faudra déplacer à l’aide des points pour le redimensionner</w:t>
      </w:r>
      <w:r w:rsidR="00CA35F4">
        <w:rPr>
          <w:rFonts w:eastAsia="Clear Sans Light"/>
          <w:color w:val="000000" w:themeColor="text1"/>
          <w:lang w:val="fr-FR"/>
        </w:rPr>
        <w:t>. D</w:t>
      </w:r>
      <w:r w:rsidRPr="504B2960">
        <w:rPr>
          <w:rFonts w:eastAsia="Clear Sans Light"/>
          <w:color w:val="000000" w:themeColor="text1"/>
          <w:lang w:val="fr-FR"/>
        </w:rPr>
        <w:t xml:space="preserve">ans ce cas précis, </w:t>
      </w:r>
      <w:r w:rsidR="00CA35F4">
        <w:rPr>
          <w:rFonts w:eastAsia="Clear Sans Light"/>
          <w:color w:val="000000" w:themeColor="text1"/>
          <w:lang w:val="fr-FR"/>
        </w:rPr>
        <w:t xml:space="preserve">vous allez </w:t>
      </w:r>
      <w:r w:rsidRPr="504B2960">
        <w:rPr>
          <w:rFonts w:eastAsia="Clear Sans Light"/>
          <w:color w:val="000000" w:themeColor="text1"/>
          <w:lang w:val="fr-FR"/>
        </w:rPr>
        <w:t>réaliser un sol</w:t>
      </w:r>
      <w:r w:rsidR="00CA35F4">
        <w:rPr>
          <w:rFonts w:eastAsia="Clear Sans Light"/>
          <w:color w:val="000000" w:themeColor="text1"/>
          <w:lang w:val="fr-FR"/>
        </w:rPr>
        <w:t xml:space="preserve"> pour votre image de</w:t>
      </w:r>
      <w:r w:rsidRPr="504B2960">
        <w:rPr>
          <w:rFonts w:eastAsia="Clear Sans Light"/>
          <w:color w:val="000000" w:themeColor="text1"/>
          <w:lang w:val="fr-FR"/>
        </w:rPr>
        <w:t xml:space="preserve"> fond.</w:t>
      </w:r>
      <w:r w:rsidR="0004249D">
        <w:rPr>
          <w:rFonts w:eastAsia="Clear Sans Light"/>
          <w:color w:val="000000" w:themeColor="text1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 xml:space="preserve">Une fois terminé, appuyez à nouveau sur le bouton </w:t>
      </w:r>
      <w:r w:rsidR="62AE79BA" w:rsidRPr="504B2960">
        <w:rPr>
          <w:rFonts w:eastAsia="Clear Sans Light"/>
          <w:color w:val="000000" w:themeColor="text1"/>
          <w:lang w:val="fr-FR"/>
        </w:rPr>
        <w:t>“</w:t>
      </w:r>
      <w:r w:rsidRPr="504B2960">
        <w:rPr>
          <w:rFonts w:eastAsia="Clear Sans Light"/>
          <w:b/>
          <w:bCs/>
          <w:color w:val="000000" w:themeColor="text1"/>
          <w:lang w:val="fr-FR"/>
        </w:rPr>
        <w:t xml:space="preserve">Edit </w:t>
      </w:r>
      <w:proofErr w:type="spellStart"/>
      <w:r w:rsidRPr="504B2960">
        <w:rPr>
          <w:rFonts w:eastAsia="Clear Sans Light"/>
          <w:b/>
          <w:bCs/>
          <w:color w:val="000000" w:themeColor="text1"/>
          <w:lang w:val="fr-FR"/>
        </w:rPr>
        <w:t>Collider</w:t>
      </w:r>
      <w:proofErr w:type="spellEnd"/>
      <w:r w:rsidR="08C5BE91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 afin de le valider.</w:t>
      </w:r>
    </w:p>
    <w:p w14:paraId="0CB1E019" w14:textId="2BB3E506" w:rsidR="504B2960" w:rsidRDefault="504B2960" w:rsidP="504B2960">
      <w:pPr>
        <w:pStyle w:val="Cobra-Normal"/>
        <w:rPr>
          <w:rFonts w:eastAsia="Clear Sans Light"/>
          <w:color w:val="000000" w:themeColor="text1"/>
          <w:lang w:val="fr-FR"/>
        </w:rPr>
      </w:pPr>
    </w:p>
    <w:p w14:paraId="0F57DFC0" w14:textId="0379A204" w:rsidR="1E6E2DFF" w:rsidRDefault="1E6E2DFF" w:rsidP="504B2960">
      <w:pPr>
        <w:spacing w:line="240" w:lineRule="auto"/>
        <w:jc w:val="center"/>
        <w:rPr>
          <w:rFonts w:ascii="Calibri" w:eastAsia="Calibri" w:hAnsi="Calibri" w:cs="Calibri"/>
          <w:color w:val="000000" w:themeColor="text1"/>
          <w:lang w:val="fr-FR"/>
        </w:rPr>
      </w:pPr>
      <w:r>
        <w:rPr>
          <w:noProof/>
        </w:rPr>
        <w:drawing>
          <wp:inline distT="0" distB="0" distL="0" distR="0" wp14:anchorId="44A6B4F8" wp14:editId="02B69C93">
            <wp:extent cx="3686175" cy="1619250"/>
            <wp:effectExtent l="0" t="0" r="0" b="0"/>
            <wp:docPr id="1297021163" name="Image 129702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970211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2BE" w14:textId="5B4F3007" w:rsidR="1E6E2DFF" w:rsidRDefault="00BC1B44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>Aperçu de la f</w:t>
      </w:r>
      <w:r w:rsidR="1E6E2DFF" w:rsidRPr="504B2960">
        <w:rPr>
          <w:rFonts w:ascii="Segoe UI" w:eastAsia="Segoe UI" w:hAnsi="Segoe UI" w:cs="Segoe UI"/>
          <w:iCs/>
          <w:lang w:val="fr-FR"/>
        </w:rPr>
        <w:t xml:space="preserve">enêtre </w:t>
      </w:r>
      <w:r>
        <w:rPr>
          <w:rFonts w:ascii="Segoe UI" w:eastAsia="Segoe UI" w:hAnsi="Segoe UI" w:cs="Segoe UI"/>
          <w:iCs/>
          <w:lang w:val="fr-FR"/>
        </w:rPr>
        <w:t>S</w:t>
      </w:r>
      <w:r w:rsidR="1E6E2DFF" w:rsidRPr="504B2960">
        <w:rPr>
          <w:rFonts w:ascii="Segoe UI" w:eastAsia="Segoe UI" w:hAnsi="Segoe UI" w:cs="Segoe UI"/>
          <w:iCs/>
          <w:lang w:val="fr-FR"/>
        </w:rPr>
        <w:t>cène</w:t>
      </w:r>
    </w:p>
    <w:p w14:paraId="63EE394E" w14:textId="09BA8911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455F17D4" w14:textId="418C40D8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6B102D8D" w14:textId="6F762DC5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324D8DCD" w14:textId="1D6607D8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7A5349E4" w14:textId="26E5F079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68402A96" w14:textId="7D90AFFF" w:rsidR="1E6E2DFF" w:rsidRDefault="1E6E2DFF" w:rsidP="504B2960">
      <w:pPr>
        <w:pStyle w:val="Cobra-Normal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</w:rPr>
        <w:t>Pour information:</w:t>
      </w:r>
    </w:p>
    <w:p w14:paraId="0E09ED67" w14:textId="7076D5C5" w:rsidR="1E6E2DFF" w:rsidRDefault="1E6E2DFF" w:rsidP="504B2960">
      <w:pPr>
        <w:pStyle w:val="Cobra-NormalTick"/>
        <w:rPr>
          <w:rFonts w:eastAsia="Clear Sans Light"/>
          <w:b/>
          <w:bCs/>
          <w:lang w:val="fr-FR"/>
        </w:rPr>
      </w:pPr>
      <w:r w:rsidRPr="504B2960">
        <w:rPr>
          <w:rFonts w:eastAsia="Clear Sans Light"/>
          <w:b/>
          <w:bCs/>
          <w:lang w:val="fr-FR"/>
        </w:rPr>
        <w:t xml:space="preserve">Box </w:t>
      </w:r>
      <w:proofErr w:type="spellStart"/>
      <w:r w:rsidRPr="504B2960">
        <w:rPr>
          <w:rFonts w:eastAsia="Clear Sans Light"/>
          <w:b/>
          <w:bCs/>
          <w:lang w:val="fr-FR"/>
        </w:rPr>
        <w:t>Collider</w:t>
      </w:r>
      <w:proofErr w:type="spellEnd"/>
      <w:r w:rsidRPr="504B2960">
        <w:rPr>
          <w:rFonts w:eastAsia="Clear Sans Light"/>
          <w:b/>
          <w:bCs/>
          <w:lang w:val="fr-FR"/>
        </w:rPr>
        <w:t xml:space="preserve"> 2D</w:t>
      </w:r>
      <w:r w:rsidRPr="504B2960">
        <w:rPr>
          <w:rFonts w:eastAsia="Clear Sans Light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 xml:space="preserve">permet de réaliser un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 pour les objets rectangulaires</w:t>
      </w:r>
    </w:p>
    <w:p w14:paraId="6C655A57" w14:textId="6AEDFC30" w:rsidR="1E6E2DFF" w:rsidRDefault="1E6E2DFF" w:rsidP="504B2960">
      <w:pPr>
        <w:pStyle w:val="Cobra-NormalTick"/>
        <w:rPr>
          <w:rFonts w:eastAsia="Clear Sans Light"/>
          <w:b/>
          <w:bCs/>
          <w:lang w:val="fr-FR"/>
        </w:rPr>
      </w:pPr>
      <w:r w:rsidRPr="504B2960">
        <w:rPr>
          <w:rFonts w:eastAsia="Clear Sans Light"/>
          <w:b/>
          <w:bCs/>
        </w:rPr>
        <w:t>Capsule Collider 2D</w:t>
      </w:r>
    </w:p>
    <w:p w14:paraId="6123AAF4" w14:textId="05BE666E" w:rsidR="1E6E2DFF" w:rsidRDefault="1E6E2DFF" w:rsidP="504B2960">
      <w:pPr>
        <w:pStyle w:val="Cobra-NormalTick"/>
        <w:rPr>
          <w:rFonts w:eastAsia="Clear Sans Light"/>
          <w:b/>
          <w:bCs/>
          <w:lang w:val="fr-FR"/>
        </w:rPr>
      </w:pPr>
      <w:r w:rsidRPr="504B2960">
        <w:rPr>
          <w:rFonts w:eastAsia="Clear Sans Light"/>
          <w:b/>
          <w:bCs/>
        </w:rPr>
        <w:t>Circle Collider 2D</w:t>
      </w:r>
    </w:p>
    <w:p w14:paraId="217A94CF" w14:textId="69532348" w:rsidR="1E6E2DFF" w:rsidRDefault="1E6E2DFF" w:rsidP="504B2960">
      <w:pPr>
        <w:pStyle w:val="Cobra-NormalTick"/>
        <w:rPr>
          <w:rFonts w:eastAsia="Clear Sans Light"/>
          <w:b/>
          <w:bCs/>
          <w:lang w:val="fr-FR"/>
        </w:rPr>
      </w:pPr>
      <w:r w:rsidRPr="504B2960">
        <w:rPr>
          <w:rFonts w:eastAsia="Clear Sans Light"/>
          <w:b/>
          <w:bCs/>
          <w:lang w:val="fr-FR"/>
        </w:rPr>
        <w:t xml:space="preserve">Edge </w:t>
      </w:r>
      <w:proofErr w:type="spellStart"/>
      <w:r w:rsidRPr="504B2960">
        <w:rPr>
          <w:rFonts w:eastAsia="Clear Sans Light"/>
          <w:b/>
          <w:bCs/>
          <w:lang w:val="fr-FR"/>
        </w:rPr>
        <w:t>Collider</w:t>
      </w:r>
      <w:proofErr w:type="spellEnd"/>
      <w:r w:rsidRPr="504B2960">
        <w:rPr>
          <w:rFonts w:eastAsia="Clear Sans Light"/>
          <w:b/>
          <w:bCs/>
          <w:lang w:val="fr-FR"/>
        </w:rPr>
        <w:t xml:space="preserve"> 2D</w:t>
      </w:r>
      <w:r w:rsidRPr="504B2960">
        <w:rPr>
          <w:rFonts w:eastAsia="Clear Sans Light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 xml:space="preserve">permet de tracer à la main le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 en modifiant les courbes d’une ligne afin d</w:t>
      </w:r>
      <w:r w:rsidR="0077337A">
        <w:rPr>
          <w:rFonts w:eastAsia="Clear Sans Light"/>
          <w:color w:val="000000" w:themeColor="text1"/>
          <w:lang w:val="fr-FR"/>
        </w:rPr>
        <w:t>e l’</w:t>
      </w:r>
      <w:r w:rsidRPr="504B2960">
        <w:rPr>
          <w:rFonts w:eastAsia="Clear Sans Light"/>
          <w:color w:val="000000" w:themeColor="text1"/>
          <w:lang w:val="fr-FR"/>
        </w:rPr>
        <w:t>adapter à la forme voulue</w:t>
      </w:r>
    </w:p>
    <w:p w14:paraId="6C92424B" w14:textId="3D76D091" w:rsidR="1E6E2DFF" w:rsidRDefault="1E6E2DFF" w:rsidP="504B2960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Testez à nouveau de lancer le jeu en appuyant sur </w:t>
      </w:r>
      <w:r w:rsidRPr="504B2960">
        <w:rPr>
          <w:rFonts w:eastAsia="Clear Sans Light"/>
          <w:b/>
          <w:bCs/>
          <w:lang w:val="fr-FR"/>
        </w:rPr>
        <w:t>PLAY</w:t>
      </w:r>
      <w:r w:rsidRPr="504B2960">
        <w:rPr>
          <w:rFonts w:eastAsia="Clear Sans Light"/>
          <w:color w:val="000000" w:themeColor="text1"/>
          <w:lang w:val="fr-FR"/>
        </w:rPr>
        <w:t>.</w:t>
      </w:r>
    </w:p>
    <w:p w14:paraId="3C613037" w14:textId="77777777" w:rsidR="00310FD9" w:rsidRDefault="1E6E2DFF" w:rsidP="00310FD9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0077337A">
        <w:rPr>
          <w:rFonts w:eastAsia="Clear Sans Light"/>
          <w:color w:val="000000" w:themeColor="text1"/>
          <w:lang w:val="fr-FR"/>
        </w:rPr>
        <w:t>Nora peut maintenant se déplacer sur le sol sans tomber ! Vous pouvez même vous déplacer dessus à l’aide des flèches directionnelles.</w:t>
      </w:r>
      <w:r w:rsidR="0077337A">
        <w:rPr>
          <w:rFonts w:eastAsia="Clear Sans Light"/>
          <w:color w:val="000000" w:themeColor="text1"/>
          <w:lang w:val="fr-FR"/>
        </w:rPr>
        <w:t xml:space="preserve"> </w:t>
      </w:r>
      <w:r w:rsidRPr="504B2960">
        <w:rPr>
          <w:rFonts w:eastAsia="Clear Sans Light"/>
          <w:b/>
          <w:bCs/>
          <w:color w:val="000000" w:themeColor="text1"/>
          <w:lang w:val="fr-FR"/>
        </w:rPr>
        <w:t>Maintenant ajoutez la caméra sur elle pour qu’elle la suive, il est temps de partir à l’aventure !</w:t>
      </w:r>
      <w:r w:rsidR="00310FD9">
        <w:rPr>
          <w:rFonts w:eastAsia="Clear Sans Light"/>
          <w:color w:val="000000" w:themeColor="text1"/>
          <w:lang w:val="fr-FR"/>
        </w:rPr>
        <w:t xml:space="preserve"> </w:t>
      </w:r>
    </w:p>
    <w:p w14:paraId="1C78DA9E" w14:textId="20C8DD0A" w:rsidR="1E6E2DFF" w:rsidRDefault="1E6E2DFF" w:rsidP="00310FD9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Votre jeu avance, Nora peut maintenant se balader dans votre jeu, mais elle va</w:t>
      </w:r>
      <w:r w:rsidR="005F793F">
        <w:rPr>
          <w:rFonts w:eastAsia="Clear Sans Light"/>
          <w:color w:val="000000" w:themeColor="text1"/>
          <w:lang w:val="fr-FR"/>
        </w:rPr>
        <w:t xml:space="preserve"> très</w:t>
      </w:r>
      <w:r w:rsidRPr="504B2960">
        <w:rPr>
          <w:rFonts w:eastAsia="Clear Sans Light"/>
          <w:color w:val="000000" w:themeColor="text1"/>
          <w:lang w:val="fr-FR"/>
        </w:rPr>
        <w:t xml:space="preserve"> vite s’ennuyer !</w:t>
      </w:r>
    </w:p>
    <w:p w14:paraId="12F1EE9A" w14:textId="210FC07B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6A7352BF" w14:textId="12BDAB51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0DBC7DE3" w14:textId="34D9F3C6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2239FC7D" w14:textId="6C6451A7" w:rsidR="1E6E2DFF" w:rsidRDefault="1E6E2DFF" w:rsidP="504B2960">
      <w:pPr>
        <w:rPr>
          <w:rFonts w:ascii="Calibri" w:eastAsia="Calibri" w:hAnsi="Calibri" w:cs="Calibri"/>
          <w:lang w:val="fr-FR"/>
        </w:rPr>
      </w:pPr>
      <w:r>
        <w:rPr>
          <w:noProof/>
        </w:rPr>
        <w:drawing>
          <wp:inline distT="0" distB="0" distL="0" distR="0" wp14:anchorId="75D2EFB5" wp14:editId="277D6FE1">
            <wp:extent cx="2190750" cy="2190750"/>
            <wp:effectExtent l="0" t="0" r="0" b="0"/>
            <wp:docPr id="1103180332" name="Image 110318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031803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B78C" w14:textId="732DF5E5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27810777" w14:textId="5F5845DA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75FF8268" w14:textId="116F8377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79EC9DF2" w14:textId="537A4207" w:rsidR="1E6E2DFF" w:rsidRDefault="1E6E2DFF" w:rsidP="504B2960">
      <w:pPr>
        <w:ind w:left="2832"/>
        <w:rPr>
          <w:rFonts w:ascii="Calibri" w:eastAsia="Calibri" w:hAnsi="Calibri" w:cs="Calibri"/>
          <w:sz w:val="36"/>
          <w:szCs w:val="36"/>
          <w:lang w:val="fr-FR"/>
        </w:rPr>
      </w:pPr>
      <w:r w:rsidRPr="504B2960">
        <w:rPr>
          <w:rFonts w:ascii="Aharoni" w:eastAsia="Aharoni" w:hAnsi="Aharoni" w:cs="Aharoni"/>
          <w:sz w:val="36"/>
          <w:szCs w:val="36"/>
          <w:lang w:val="fr-FR"/>
        </w:rPr>
        <w:t xml:space="preserve">                  Félicitations, vous avez </w:t>
      </w:r>
    </w:p>
    <w:p w14:paraId="52BF4084" w14:textId="1FBF1D57" w:rsidR="1E6E2DFF" w:rsidRDefault="1E6E2DFF" w:rsidP="504B2960">
      <w:pPr>
        <w:ind w:left="4956" w:firstLine="708"/>
        <w:rPr>
          <w:rFonts w:ascii="Calibri" w:eastAsia="Calibri" w:hAnsi="Calibri" w:cs="Calibri"/>
          <w:sz w:val="56"/>
          <w:szCs w:val="56"/>
          <w:lang w:val="fr-FR"/>
        </w:rPr>
      </w:pPr>
      <w:r w:rsidRPr="504B2960">
        <w:rPr>
          <w:rFonts w:ascii="Aharoni" w:eastAsia="Aharoni" w:hAnsi="Aharoni" w:cs="Aharoni"/>
          <w:sz w:val="36"/>
          <w:szCs w:val="36"/>
          <w:lang w:val="fr-FR"/>
        </w:rPr>
        <w:t xml:space="preserve">atteint le niveau </w:t>
      </w:r>
      <w:r w:rsidRPr="504B2960">
        <w:rPr>
          <w:rFonts w:ascii="Aharoni" w:eastAsia="Aharoni" w:hAnsi="Aharoni" w:cs="Aharoni"/>
          <w:sz w:val="56"/>
          <w:szCs w:val="56"/>
          <w:lang w:val="fr-FR"/>
        </w:rPr>
        <w:t>2 !</w:t>
      </w:r>
    </w:p>
    <w:p w14:paraId="23032D37" w14:textId="08F5E01C" w:rsidR="1E6E2DFF" w:rsidRDefault="1E6E2DFF" w:rsidP="504B2960">
      <w:pPr>
        <w:rPr>
          <w:rFonts w:ascii="Calibri" w:eastAsia="Calibri" w:hAnsi="Calibri" w:cs="Calibri"/>
          <w:lang w:val="fr-FR"/>
        </w:rPr>
      </w:pPr>
      <w:r>
        <w:br w:type="page"/>
      </w:r>
    </w:p>
    <w:p w14:paraId="3EE1175C" w14:textId="7D276F3A" w:rsidR="1E6E2DFF" w:rsidRPr="005F793F" w:rsidRDefault="1E6E2DFF" w:rsidP="005F793F">
      <w:pPr>
        <w:pStyle w:val="Cobra-Titre2"/>
        <w:rPr>
          <w:u w:val="single"/>
          <w:lang w:val="fr-FR"/>
        </w:rPr>
      </w:pPr>
      <w:r w:rsidRPr="3C6CAE4E">
        <w:rPr>
          <w:lang w:val="fr-FR"/>
        </w:rPr>
        <w:t xml:space="preserve">Prenez de la hauteur pour attraper </w:t>
      </w:r>
      <w:proofErr w:type="spellStart"/>
      <w:r w:rsidRPr="3C6CAE4E">
        <w:rPr>
          <w:lang w:val="fr-FR"/>
        </w:rPr>
        <w:t>Shipeur</w:t>
      </w:r>
      <w:proofErr w:type="spellEnd"/>
      <w:r w:rsidRPr="3C6CAE4E">
        <w:rPr>
          <w:lang w:val="fr-FR"/>
        </w:rPr>
        <w:t xml:space="preserve"> !</w:t>
      </w:r>
    </w:p>
    <w:p w14:paraId="6CE2FC7A" w14:textId="77777777" w:rsidR="005F793F" w:rsidRPr="005F793F" w:rsidRDefault="005F793F" w:rsidP="005F793F">
      <w:pPr>
        <w:pStyle w:val="Cobra-Titre2"/>
        <w:numPr>
          <w:ilvl w:val="0"/>
          <w:numId w:val="0"/>
        </w:numPr>
        <w:ind w:left="1364"/>
        <w:rPr>
          <w:u w:val="single"/>
          <w:lang w:val="fr-FR"/>
        </w:rPr>
      </w:pPr>
    </w:p>
    <w:p w14:paraId="05415BD1" w14:textId="691C4BCA" w:rsidR="1E6E2DFF" w:rsidRDefault="1E6E2DFF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Comment Nora pourrait correctement s'entraîner sans plateformes ?</w:t>
      </w:r>
    </w:p>
    <w:p w14:paraId="674AFED8" w14:textId="36EDB5A4" w:rsidR="1E6E2DFF" w:rsidRDefault="1E6E2DFF" w:rsidP="005F793F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N’importe quel objet peut être considéré comme une plateforme, cela peut être un arbre, un rocher, un nuage, libre à vous de choisir ! Sinon vous pouvez utiliser </w:t>
      </w:r>
      <w:r w:rsidR="513899FD" w:rsidRPr="504B2960">
        <w:rPr>
          <w:rFonts w:eastAsia="Clear Sans Light"/>
          <w:color w:val="000000" w:themeColor="text1"/>
          <w:lang w:val="fr-FR"/>
        </w:rPr>
        <w:t>“</w:t>
      </w:r>
      <w:r w:rsidRPr="504B2960">
        <w:rPr>
          <w:rFonts w:eastAsia="Clear Sans Light"/>
          <w:b/>
          <w:bCs/>
          <w:lang w:val="fr-FR"/>
        </w:rPr>
        <w:t>platform.png</w:t>
      </w:r>
      <w:r w:rsidR="271B87AB" w:rsidRPr="504B2960">
        <w:rPr>
          <w:rFonts w:eastAsia="Clear Sans Light"/>
          <w:b/>
          <w:bCs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 du dossier fourni, ça marche aussi.</w:t>
      </w:r>
    </w:p>
    <w:p w14:paraId="0C086F30" w14:textId="32D49363" w:rsidR="1E6E2DFF" w:rsidRDefault="1E6E2DFF" w:rsidP="504B2960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Ajoutez votre ou vos plateformes dans votre jeu.</w:t>
      </w:r>
    </w:p>
    <w:p w14:paraId="4CFA71E1" w14:textId="6D5BF6E2" w:rsidR="1E6E2DFF" w:rsidRDefault="1E6E2DFF" w:rsidP="504B2960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Ajoutez le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 idéal pour votre objet.</w:t>
      </w:r>
    </w:p>
    <w:p w14:paraId="4501FA80" w14:textId="308C84C4" w:rsidR="1E6E2DFF" w:rsidRDefault="00831B93" w:rsidP="001E41F7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0763CADF">
        <w:rPr>
          <w:rFonts w:eastAsia="Clear Sans Light"/>
          <w:color w:val="000000" w:themeColor="text1"/>
          <w:lang w:val="fr-FR"/>
        </w:rPr>
        <w:t>Vous avez l</w:t>
      </w:r>
      <w:r w:rsidR="1E6E2DFF" w:rsidRPr="0763CADF">
        <w:rPr>
          <w:rFonts w:eastAsia="Clear Sans Light"/>
          <w:color w:val="000000" w:themeColor="text1"/>
          <w:lang w:val="fr-FR"/>
        </w:rPr>
        <w:t xml:space="preserve">a manière de procéder </w:t>
      </w:r>
      <w:r w:rsidR="00EE1322" w:rsidRPr="0763CADF">
        <w:rPr>
          <w:rFonts w:eastAsia="Clear Sans Light"/>
          <w:color w:val="000000" w:themeColor="text1"/>
          <w:lang w:val="fr-FR"/>
        </w:rPr>
        <w:t>dans l</w:t>
      </w:r>
      <w:r w:rsidR="001E41F7" w:rsidRPr="0763CADF">
        <w:rPr>
          <w:rFonts w:eastAsia="Clear Sans Light"/>
          <w:color w:val="000000" w:themeColor="text1"/>
          <w:lang w:val="fr-FR"/>
        </w:rPr>
        <w:t>a</w:t>
      </w:r>
      <w:r w:rsidR="00EE1322" w:rsidRPr="0763CADF">
        <w:rPr>
          <w:rFonts w:eastAsia="Clear Sans Light"/>
          <w:color w:val="000000" w:themeColor="text1"/>
          <w:lang w:val="fr-FR"/>
        </w:rPr>
        <w:t xml:space="preserve"> partie </w:t>
      </w:r>
      <w:r w:rsidR="000327A1" w:rsidRPr="0763CADF">
        <w:rPr>
          <w:rFonts w:eastAsia="Clear Sans Light"/>
          <w:color w:val="000000" w:themeColor="text1"/>
          <w:lang w:val="fr-FR"/>
        </w:rPr>
        <w:t>pr</w:t>
      </w:r>
      <w:r w:rsidR="00A60377" w:rsidRPr="0763CADF">
        <w:rPr>
          <w:rFonts w:eastAsia="Clear Sans Light"/>
          <w:color w:val="000000" w:themeColor="text1"/>
          <w:lang w:val="fr-FR"/>
        </w:rPr>
        <w:t>éc</w:t>
      </w:r>
      <w:r w:rsidR="00AE5178" w:rsidRPr="0763CADF">
        <w:rPr>
          <w:rFonts w:eastAsia="Clear Sans Light"/>
          <w:color w:val="000000" w:themeColor="text1"/>
          <w:lang w:val="fr-FR"/>
        </w:rPr>
        <w:t>é</w:t>
      </w:r>
      <w:r w:rsidR="005F5EC7" w:rsidRPr="0763CADF">
        <w:rPr>
          <w:rFonts w:eastAsia="Clear Sans Light"/>
          <w:color w:val="000000" w:themeColor="text1"/>
          <w:lang w:val="fr-FR"/>
        </w:rPr>
        <w:t>dente</w:t>
      </w:r>
      <w:r w:rsidR="1E6E2DFF" w:rsidRPr="0763CADF">
        <w:rPr>
          <w:rFonts w:eastAsia="Clear Sans Light"/>
          <w:color w:val="000000" w:themeColor="text1"/>
          <w:lang w:val="fr-FR"/>
        </w:rPr>
        <w:t>.</w:t>
      </w:r>
    </w:p>
    <w:p w14:paraId="30A04B1D" w14:textId="77777777" w:rsidR="005F793F" w:rsidRDefault="005F793F" w:rsidP="504B2960">
      <w:pPr>
        <w:pStyle w:val="Cobra-Normal"/>
        <w:rPr>
          <w:rFonts w:eastAsia="Clear Sans Light"/>
          <w:color w:val="000000" w:themeColor="text1"/>
          <w:lang w:val="fr-FR"/>
        </w:rPr>
      </w:pPr>
    </w:p>
    <w:p w14:paraId="08A588E4" w14:textId="70112070" w:rsidR="1E6E2DFF" w:rsidRDefault="1E6E2DFF" w:rsidP="504B2960">
      <w:pPr>
        <w:spacing w:line="240" w:lineRule="auto"/>
        <w:jc w:val="center"/>
        <w:rPr>
          <w:rFonts w:ascii="Calibri" w:eastAsia="Calibri" w:hAnsi="Calibri" w:cs="Calibri"/>
          <w:lang w:val="fr-FR"/>
        </w:rPr>
      </w:pPr>
      <w:r>
        <w:rPr>
          <w:noProof/>
        </w:rPr>
        <w:drawing>
          <wp:inline distT="0" distB="0" distL="0" distR="0" wp14:anchorId="123015C6" wp14:editId="2F0A9159">
            <wp:extent cx="4572000" cy="2543175"/>
            <wp:effectExtent l="0" t="0" r="0" b="0"/>
            <wp:docPr id="187782898" name="Image 18778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77828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FB45" w14:textId="24C7CCA7" w:rsidR="1E6E2DFF" w:rsidRDefault="00E07A78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>E</w:t>
      </w:r>
      <w:r w:rsidR="1E6E2DFF" w:rsidRPr="504B2960">
        <w:rPr>
          <w:rFonts w:ascii="Segoe UI" w:eastAsia="Segoe UI" w:hAnsi="Segoe UI" w:cs="Segoe UI"/>
          <w:iCs/>
          <w:lang w:val="fr-FR"/>
        </w:rPr>
        <w:t>xemple de plateforme</w:t>
      </w:r>
      <w:r>
        <w:rPr>
          <w:rFonts w:ascii="Segoe UI" w:eastAsia="Segoe UI" w:hAnsi="Segoe UI" w:cs="Segoe UI"/>
          <w:iCs/>
          <w:lang w:val="fr-FR"/>
        </w:rPr>
        <w:t xml:space="preserve"> dans la fenêtre </w:t>
      </w:r>
      <w:proofErr w:type="spellStart"/>
      <w:r>
        <w:rPr>
          <w:rFonts w:ascii="Segoe UI" w:eastAsia="Segoe UI" w:hAnsi="Segoe UI" w:cs="Segoe UI"/>
          <w:iCs/>
          <w:lang w:val="fr-FR"/>
        </w:rPr>
        <w:t>Scene</w:t>
      </w:r>
      <w:proofErr w:type="spellEnd"/>
    </w:p>
    <w:p w14:paraId="49108351" w14:textId="3067CF19" w:rsidR="504B2960" w:rsidRDefault="504B2960" w:rsidP="504B2960">
      <w:pPr>
        <w:spacing w:line="240" w:lineRule="auto"/>
        <w:jc w:val="center"/>
        <w:rPr>
          <w:rFonts w:ascii="Calibri" w:eastAsia="Calibri" w:hAnsi="Calibri" w:cs="Calibri"/>
          <w:i/>
          <w:iCs/>
          <w:color w:val="383838"/>
          <w:sz w:val="18"/>
          <w:szCs w:val="18"/>
          <w:lang w:val="fr-FR"/>
        </w:rPr>
      </w:pPr>
    </w:p>
    <w:p w14:paraId="240248CC" w14:textId="48BE9865" w:rsidR="1E6E2DFF" w:rsidRDefault="00663503" w:rsidP="504B2960">
      <w:pPr>
        <w:pStyle w:val="Cobra-Normal"/>
        <w:rPr>
          <w:rFonts w:eastAsia="Clear Sans Light"/>
          <w:lang w:val="fr-FR"/>
        </w:rPr>
      </w:pPr>
      <w:r>
        <w:rPr>
          <w:rFonts w:eastAsia="Clear Sans Light"/>
          <w:lang w:val="fr-FR"/>
        </w:rPr>
        <w:t xml:space="preserve">Maintenant, </w:t>
      </w:r>
      <w:r w:rsidR="1E6E2DFF" w:rsidRPr="504B2960">
        <w:rPr>
          <w:rFonts w:eastAsia="Clear Sans Light"/>
          <w:lang w:val="fr-FR"/>
        </w:rPr>
        <w:t>vous p</w:t>
      </w:r>
      <w:r>
        <w:rPr>
          <w:rFonts w:eastAsia="Clear Sans Light"/>
          <w:lang w:val="fr-FR"/>
        </w:rPr>
        <w:t>ouvez utiliser la barre d’espace pour</w:t>
      </w:r>
      <w:r w:rsidR="1E6E2DFF" w:rsidRPr="504B2960">
        <w:rPr>
          <w:rFonts w:eastAsia="Clear Sans Light"/>
          <w:lang w:val="fr-FR"/>
        </w:rPr>
        <w:t xml:space="preserve"> sauter</w:t>
      </w:r>
      <w:r>
        <w:rPr>
          <w:rFonts w:eastAsia="Clear Sans Light"/>
          <w:lang w:val="fr-FR"/>
        </w:rPr>
        <w:t>.</w:t>
      </w:r>
    </w:p>
    <w:p w14:paraId="6C23D615" w14:textId="40972A57" w:rsidR="504B2960" w:rsidRDefault="504B2960" w:rsidP="504B2960">
      <w:pPr>
        <w:spacing w:line="240" w:lineRule="auto"/>
        <w:jc w:val="center"/>
        <w:rPr>
          <w:rFonts w:ascii="Calibri" w:eastAsia="Calibri" w:hAnsi="Calibri" w:cs="Calibri"/>
          <w:i/>
          <w:iCs/>
          <w:color w:val="383838"/>
          <w:sz w:val="18"/>
          <w:szCs w:val="18"/>
          <w:lang w:val="fr-FR"/>
        </w:rPr>
      </w:pPr>
    </w:p>
    <w:p w14:paraId="55BD95D3" w14:textId="2AD3B53D" w:rsidR="1E6E2DFF" w:rsidRDefault="1E6E2DFF" w:rsidP="504B2960">
      <w:pPr>
        <w:spacing w:line="240" w:lineRule="auto"/>
        <w:rPr>
          <w:rFonts w:ascii="Calibri" w:eastAsia="Calibri" w:hAnsi="Calibri" w:cs="Calibri"/>
          <w:lang w:val="fr-FR"/>
        </w:rPr>
      </w:pPr>
      <w:r>
        <w:br w:type="page"/>
      </w:r>
    </w:p>
    <w:p w14:paraId="4C40C9CF" w14:textId="4A6278FB" w:rsidR="1E6E2DFF" w:rsidRDefault="1E6E2DFF" w:rsidP="504B2960">
      <w:pPr>
        <w:pStyle w:val="Cobra-Titre2"/>
        <w:rPr>
          <w:u w:val="single"/>
          <w:lang w:val="fr-FR"/>
        </w:rPr>
      </w:pPr>
      <w:r w:rsidRPr="3C6CAE4E">
        <w:rPr>
          <w:lang w:val="fr-FR"/>
        </w:rPr>
        <w:t xml:space="preserve">Il va falloir aller plus vite, </w:t>
      </w:r>
      <w:proofErr w:type="spellStart"/>
      <w:r w:rsidRPr="3C6CAE4E">
        <w:rPr>
          <w:lang w:val="fr-FR"/>
        </w:rPr>
        <w:t>Shipeur</w:t>
      </w:r>
      <w:proofErr w:type="spellEnd"/>
      <w:r w:rsidRPr="3C6CAE4E">
        <w:rPr>
          <w:lang w:val="fr-FR"/>
        </w:rPr>
        <w:t xml:space="preserve"> est en train de s’é</w:t>
      </w:r>
      <w:r w:rsidR="00663503">
        <w:rPr>
          <w:lang w:val="fr-FR"/>
        </w:rPr>
        <w:t>chapper</w:t>
      </w:r>
      <w:r w:rsidRPr="3C6CAE4E">
        <w:rPr>
          <w:lang w:val="fr-FR"/>
        </w:rPr>
        <w:t xml:space="preserve"> !</w:t>
      </w:r>
    </w:p>
    <w:p w14:paraId="1F305006" w14:textId="52E93774" w:rsidR="1E6E2DFF" w:rsidRDefault="1E6E2DFF" w:rsidP="504B2960">
      <w:pPr>
        <w:spacing w:line="240" w:lineRule="auto"/>
        <w:ind w:left="1080" w:hanging="720"/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</w:pPr>
    </w:p>
    <w:p w14:paraId="6398D20B" w14:textId="47C1BADB" w:rsidR="1E6E2DFF" w:rsidRDefault="1E6E2DFF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Il faut trouver un moyen pour gagner du temps !</w:t>
      </w:r>
    </w:p>
    <w:p w14:paraId="4A7D3599" w14:textId="65A02910" w:rsidR="1E6E2DFF" w:rsidRDefault="1E6E2DFF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0763CADF">
        <w:rPr>
          <w:rFonts w:eastAsia="Clear Sans Light"/>
          <w:color w:val="000000" w:themeColor="text1"/>
          <w:lang w:val="fr-FR"/>
        </w:rPr>
        <w:t xml:space="preserve">Au dernier point vous avez appris à créer des plateformes. Vous allez maintenant apprendre à créer des préfabriqués afin de pouvoir en ajouter partout dans votre jeu sans pour autant devoir rajouter le </w:t>
      </w:r>
      <w:proofErr w:type="spellStart"/>
      <w:r w:rsidRPr="0763CADF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0763CADF">
        <w:rPr>
          <w:rFonts w:eastAsia="Clear Sans Light"/>
          <w:color w:val="000000" w:themeColor="text1"/>
          <w:lang w:val="fr-FR"/>
        </w:rPr>
        <w:t xml:space="preserve"> à chaque fois.</w:t>
      </w:r>
    </w:p>
    <w:p w14:paraId="12B3DD34" w14:textId="4BFC1D3C" w:rsidR="1E6E2DFF" w:rsidRDefault="1E6E2DFF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Pour cela il suffit de cliquer sur la plateforme dans la hiérarchie et de la glisser dans la fenêtre </w:t>
      </w:r>
      <w:r w:rsidR="66253148" w:rsidRPr="504B2960">
        <w:rPr>
          <w:rFonts w:eastAsia="Clear Sans Light"/>
          <w:color w:val="000000" w:themeColor="text1"/>
          <w:lang w:val="fr-FR"/>
        </w:rPr>
        <w:t>“</w:t>
      </w:r>
      <w:r w:rsidR="006F10B7">
        <w:rPr>
          <w:rFonts w:eastAsia="Clear Sans Light"/>
          <w:b/>
          <w:bCs/>
          <w:color w:val="000000" w:themeColor="text1"/>
          <w:lang w:val="fr-FR"/>
        </w:rPr>
        <w:t>P</w:t>
      </w:r>
      <w:r w:rsidRPr="504B2960">
        <w:rPr>
          <w:rFonts w:eastAsia="Clear Sans Light"/>
          <w:b/>
          <w:bCs/>
          <w:color w:val="000000" w:themeColor="text1"/>
          <w:lang w:val="fr-FR"/>
        </w:rPr>
        <w:t>roject</w:t>
      </w:r>
      <w:r w:rsidR="7844AFAE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. La plateforme aura désormais un fond gris foncé dans la fenêtre </w:t>
      </w:r>
      <w:r w:rsidR="69C0C9E3" w:rsidRPr="504B2960">
        <w:rPr>
          <w:rFonts w:eastAsia="Clear Sans Light"/>
          <w:color w:val="000000" w:themeColor="text1"/>
          <w:lang w:val="fr-FR"/>
        </w:rPr>
        <w:t>“</w:t>
      </w:r>
      <w:r w:rsidR="006F10B7">
        <w:rPr>
          <w:rFonts w:eastAsia="Clear Sans Light"/>
          <w:b/>
          <w:bCs/>
          <w:color w:val="000000" w:themeColor="text1"/>
          <w:lang w:val="fr-FR"/>
        </w:rPr>
        <w:t>P</w:t>
      </w:r>
      <w:r w:rsidRPr="504B2960">
        <w:rPr>
          <w:rFonts w:eastAsia="Clear Sans Light"/>
          <w:b/>
          <w:bCs/>
          <w:color w:val="000000" w:themeColor="text1"/>
          <w:lang w:val="fr-FR"/>
        </w:rPr>
        <w:t>roject</w:t>
      </w:r>
      <w:r w:rsidR="393FD120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, ainsi qu’une nouvelle icône dans la hiérarchie afin de montrer qu’il s’agit bien d’un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préfab</w:t>
      </w:r>
      <w:proofErr w:type="spellEnd"/>
      <w:r w:rsidRPr="504B2960">
        <w:rPr>
          <w:rFonts w:eastAsia="Clear Sans Light"/>
          <w:color w:val="000000" w:themeColor="text1"/>
          <w:lang w:val="fr-FR"/>
        </w:rPr>
        <w:t>.</w:t>
      </w:r>
    </w:p>
    <w:p w14:paraId="21FA5F24" w14:textId="77777777" w:rsidR="009E1683" w:rsidRDefault="009E1683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</w:p>
    <w:p w14:paraId="2267DB21" w14:textId="0365160F" w:rsidR="1E6E2DFF" w:rsidRDefault="1E6E2DFF" w:rsidP="504B2960">
      <w:pPr>
        <w:spacing w:line="240" w:lineRule="auto"/>
        <w:ind w:left="1080" w:hanging="720"/>
        <w:jc w:val="center"/>
        <w:rPr>
          <w:rFonts w:ascii="Calibri" w:eastAsia="Calibri" w:hAnsi="Calibri" w:cs="Calibri"/>
          <w:color w:val="000000" w:themeColor="text1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1B8C842" wp14:editId="1EFCCF47">
            <wp:extent cx="4572000" cy="1171575"/>
            <wp:effectExtent l="0" t="0" r="0" b="0"/>
            <wp:docPr id="243122841" name="Image 24312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31228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35E2" w14:textId="2C03F82D" w:rsidR="1E6E2DFF" w:rsidRDefault="1E6E2DFF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 w:rsidRPr="504B2960">
        <w:rPr>
          <w:rFonts w:ascii="Segoe UI" w:eastAsia="Segoe UI" w:hAnsi="Segoe UI" w:cs="Segoe UI"/>
          <w:iCs/>
          <w:lang w:val="fr-FR"/>
        </w:rPr>
        <w:t xml:space="preserve">Aperçu de la fenêtre </w:t>
      </w:r>
      <w:r w:rsidR="006F10B7">
        <w:rPr>
          <w:rFonts w:ascii="Segoe UI" w:eastAsia="Segoe UI" w:hAnsi="Segoe UI" w:cs="Segoe UI"/>
          <w:iCs/>
          <w:lang w:val="fr-FR"/>
        </w:rPr>
        <w:t>P</w:t>
      </w:r>
      <w:r w:rsidRPr="504B2960">
        <w:rPr>
          <w:rFonts w:ascii="Segoe UI" w:eastAsia="Segoe UI" w:hAnsi="Segoe UI" w:cs="Segoe UI"/>
          <w:iCs/>
          <w:lang w:val="fr-FR"/>
        </w:rPr>
        <w:t>roject</w:t>
      </w:r>
    </w:p>
    <w:p w14:paraId="6119FEBF" w14:textId="44253B91" w:rsidR="504B2960" w:rsidRDefault="504B2960" w:rsidP="504B2960">
      <w:pPr>
        <w:spacing w:line="240" w:lineRule="auto"/>
        <w:jc w:val="center"/>
        <w:rPr>
          <w:rFonts w:ascii="Calibri" w:eastAsia="Calibri" w:hAnsi="Calibri" w:cs="Calibri"/>
          <w:lang w:val="fr-FR"/>
        </w:rPr>
      </w:pPr>
    </w:p>
    <w:p w14:paraId="015368B0" w14:textId="017482AC" w:rsidR="1E6E2DFF" w:rsidRDefault="1E6E2DFF" w:rsidP="504B2960">
      <w:pPr>
        <w:spacing w:line="240" w:lineRule="auto"/>
        <w:jc w:val="center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  <w:r>
        <w:rPr>
          <w:noProof/>
        </w:rPr>
        <w:drawing>
          <wp:inline distT="0" distB="0" distL="0" distR="0" wp14:anchorId="1C2F13BD" wp14:editId="51E8DA9B">
            <wp:extent cx="3419475" cy="3448050"/>
            <wp:effectExtent l="0" t="0" r="0" b="0"/>
            <wp:docPr id="1395840233" name="Image 139584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958402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981" w14:textId="27357FCF" w:rsidR="1E6E2DFF" w:rsidRDefault="1E6E2DFF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 w:rsidRPr="504B2960">
        <w:rPr>
          <w:rFonts w:ascii="Segoe UI" w:eastAsia="Segoe UI" w:hAnsi="Segoe UI" w:cs="Segoe UI"/>
          <w:iCs/>
          <w:lang w:val="fr-FR"/>
        </w:rPr>
        <w:t>Fenêtre Hiérarchie et ses éléments</w:t>
      </w:r>
    </w:p>
    <w:p w14:paraId="44B9DED1" w14:textId="2458EFC7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509C6413" w14:textId="4DB72CCD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21EDF014" w14:textId="62F8597F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1F6569EF" w14:textId="43EDF564" w:rsidR="504B2960" w:rsidRDefault="504B2960" w:rsidP="504B2960">
      <w:pPr>
        <w:spacing w:line="240" w:lineRule="auto"/>
        <w:rPr>
          <w:rFonts w:ascii="Calibri" w:eastAsia="Calibri" w:hAnsi="Calibri" w:cs="Calibri"/>
          <w:color w:val="383838"/>
          <w:sz w:val="18"/>
          <w:szCs w:val="18"/>
          <w:lang w:val="fr-FR"/>
        </w:rPr>
      </w:pPr>
    </w:p>
    <w:p w14:paraId="331C3D51" w14:textId="3F32B239" w:rsidR="1E6E2DFF" w:rsidRDefault="1E6E2DFF" w:rsidP="504B2960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Il suffira maintenant de faire glisser le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prefab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 de la fenêtre </w:t>
      </w:r>
      <w:r w:rsidR="18BD4BDB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r w:rsidR="00B90B24">
        <w:rPr>
          <w:rFonts w:eastAsia="Clear Sans Light"/>
          <w:b/>
          <w:bCs/>
          <w:lang w:val="fr-FR"/>
        </w:rPr>
        <w:t>P</w:t>
      </w:r>
      <w:r w:rsidRPr="504B2960">
        <w:rPr>
          <w:rFonts w:eastAsia="Clear Sans Light"/>
          <w:b/>
          <w:bCs/>
          <w:lang w:val="fr-FR"/>
        </w:rPr>
        <w:t>roject</w:t>
      </w:r>
      <w:r w:rsidR="3DB31DE2" w:rsidRPr="504B2960">
        <w:rPr>
          <w:rFonts w:eastAsia="Clear Sans Light"/>
          <w:b/>
          <w:bCs/>
          <w:lang w:val="fr-FR"/>
        </w:rPr>
        <w:t>”</w:t>
      </w:r>
      <w:r w:rsidRPr="504B2960">
        <w:rPr>
          <w:rFonts w:eastAsia="Clear Sans Light"/>
          <w:b/>
          <w:bCs/>
          <w:color w:val="FFA500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 xml:space="preserve">jusqu'à la scène pour créer de nouvelles plateformes possédant les mêmes composants dans </w:t>
      </w:r>
      <w:r w:rsidR="76AB83C6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7EA94A45" w:rsidRPr="504B2960">
        <w:rPr>
          <w:rFonts w:eastAsia="Clear Sans Light"/>
          <w:b/>
          <w:bCs/>
          <w:color w:val="000000" w:themeColor="text1"/>
          <w:lang w:val="fr-FR"/>
        </w:rPr>
        <w:t>I</w:t>
      </w:r>
      <w:r w:rsidRPr="504B2960">
        <w:rPr>
          <w:rFonts w:eastAsia="Clear Sans Light"/>
          <w:b/>
          <w:bCs/>
          <w:color w:val="000000" w:themeColor="text1"/>
          <w:lang w:val="fr-FR"/>
        </w:rPr>
        <w:t>nspector</w:t>
      </w:r>
      <w:proofErr w:type="spellEnd"/>
      <w:r w:rsidR="17511BFF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>.</w:t>
      </w:r>
    </w:p>
    <w:p w14:paraId="483DCE69" w14:textId="1D20A17A" w:rsidR="1E6E2DFF" w:rsidRDefault="1E6E2DFF" w:rsidP="504B2960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Si vous souhaitez apporter des modifications à toutes les plateformes en même temps, il vous suffira de modifier le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prefab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 directement.</w:t>
      </w:r>
    </w:p>
    <w:p w14:paraId="07DF7E0B" w14:textId="77777777" w:rsidR="009E1683" w:rsidRDefault="009E1683" w:rsidP="504B2960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</w:p>
    <w:p w14:paraId="4E1AFEC7" w14:textId="0975CEF5" w:rsidR="1E6E2DFF" w:rsidRDefault="1E6E2DFF" w:rsidP="504B2960">
      <w:pPr>
        <w:spacing w:line="240" w:lineRule="auto"/>
        <w:jc w:val="center"/>
        <w:rPr>
          <w:rFonts w:ascii="Calibri" w:eastAsia="Calibri" w:hAnsi="Calibri" w:cs="Calibri"/>
          <w:color w:val="000000" w:themeColor="text1"/>
          <w:lang w:val="fr-FR"/>
        </w:rPr>
      </w:pPr>
      <w:r>
        <w:rPr>
          <w:noProof/>
        </w:rPr>
        <w:drawing>
          <wp:inline distT="0" distB="0" distL="0" distR="0" wp14:anchorId="271B5F82" wp14:editId="62C9220D">
            <wp:extent cx="4572000" cy="2143125"/>
            <wp:effectExtent l="0" t="0" r="0" b="0"/>
            <wp:docPr id="2000833826" name="Image 200083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008338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6F82" w14:textId="11A27DAC" w:rsidR="1E6E2DFF" w:rsidRDefault="00B90B24" w:rsidP="504B2960">
      <w:pPr>
        <w:pStyle w:val="Cobra-Annotation"/>
        <w:jc w:val="center"/>
        <w:rPr>
          <w:rFonts w:ascii="Calibri" w:eastAsia="Calibri" w:hAnsi="Calibri" w:cs="Calibr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>E</w:t>
      </w:r>
      <w:r w:rsidR="1E6E2DFF" w:rsidRPr="504B2960">
        <w:rPr>
          <w:rFonts w:ascii="Segoe UI" w:eastAsia="Segoe UI" w:hAnsi="Segoe UI" w:cs="Segoe UI"/>
          <w:iCs/>
          <w:lang w:val="fr-FR"/>
        </w:rPr>
        <w:t xml:space="preserve">xemple d’ajout d’un </w:t>
      </w:r>
      <w:proofErr w:type="spellStart"/>
      <w:r w:rsidR="1E6E2DFF" w:rsidRPr="504B2960">
        <w:rPr>
          <w:rFonts w:ascii="Segoe UI" w:eastAsia="Segoe UI" w:hAnsi="Segoe UI" w:cs="Segoe UI"/>
          <w:iCs/>
          <w:lang w:val="fr-FR"/>
        </w:rPr>
        <w:t>préfab</w:t>
      </w:r>
      <w:proofErr w:type="spellEnd"/>
      <w:r w:rsidR="005C15C8">
        <w:rPr>
          <w:rFonts w:ascii="Segoe UI" w:eastAsia="Segoe UI" w:hAnsi="Segoe UI" w:cs="Segoe UI"/>
          <w:iCs/>
          <w:lang w:val="fr-FR"/>
        </w:rPr>
        <w:t xml:space="preserve"> dans la fenêtre Scène</w:t>
      </w:r>
    </w:p>
    <w:p w14:paraId="72707E02" w14:textId="1B76CE9F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68FB5BB6" w14:textId="7F894410" w:rsidR="504B2960" w:rsidRDefault="504B2960" w:rsidP="504B2960">
      <w:pPr>
        <w:rPr>
          <w:rFonts w:ascii="Calibri" w:eastAsia="Calibri" w:hAnsi="Calibri" w:cs="Calibri"/>
          <w:lang w:val="fr-FR"/>
        </w:rPr>
      </w:pPr>
    </w:p>
    <w:p w14:paraId="3A902F15" w14:textId="0EF183A8" w:rsidR="1E6E2DFF" w:rsidRDefault="1E6E2DFF" w:rsidP="504B2960">
      <w:pPr>
        <w:rPr>
          <w:rFonts w:ascii="Calibri" w:eastAsia="Calibri" w:hAnsi="Calibri" w:cs="Calibri"/>
          <w:lang w:val="fr-FR"/>
        </w:rPr>
      </w:pPr>
      <w:r>
        <w:rPr>
          <w:noProof/>
        </w:rPr>
        <w:drawing>
          <wp:inline distT="0" distB="0" distL="0" distR="0" wp14:anchorId="5568EEAF" wp14:editId="45D1747E">
            <wp:extent cx="2190750" cy="2190750"/>
            <wp:effectExtent l="0" t="0" r="0" b="0"/>
            <wp:docPr id="1276524289" name="Image 127652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765242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85EE" w14:textId="3E9C2BB0" w:rsidR="504B2960" w:rsidRDefault="504B2960" w:rsidP="504B2960">
      <w:pPr>
        <w:rPr>
          <w:rFonts w:ascii="Calibri" w:eastAsia="Calibri" w:hAnsi="Calibri" w:cs="Calibri"/>
          <w:sz w:val="44"/>
          <w:szCs w:val="44"/>
          <w:lang w:val="fr-FR"/>
        </w:rPr>
      </w:pPr>
    </w:p>
    <w:p w14:paraId="3F4EE956" w14:textId="08069F8B" w:rsidR="504B2960" w:rsidRDefault="504B2960" w:rsidP="504B2960">
      <w:pPr>
        <w:rPr>
          <w:rFonts w:ascii="Calibri" w:eastAsia="Calibri" w:hAnsi="Calibri" w:cs="Calibri"/>
          <w:sz w:val="44"/>
          <w:szCs w:val="44"/>
          <w:lang w:val="fr-FR"/>
        </w:rPr>
      </w:pPr>
    </w:p>
    <w:p w14:paraId="6EF8C461" w14:textId="6F54D4A8" w:rsidR="1E6E2DFF" w:rsidRDefault="1E6E2DFF" w:rsidP="504B2960">
      <w:pPr>
        <w:rPr>
          <w:rFonts w:ascii="Calibri" w:eastAsia="Calibri" w:hAnsi="Calibri" w:cs="Calibri"/>
          <w:sz w:val="44"/>
          <w:szCs w:val="44"/>
          <w:lang w:val="fr-FR"/>
        </w:rPr>
      </w:pPr>
      <w:r w:rsidRPr="504B2960">
        <w:rPr>
          <w:rFonts w:ascii="Aharoni" w:eastAsia="Aharoni" w:hAnsi="Aharoni" w:cs="Aharoni"/>
          <w:sz w:val="44"/>
          <w:szCs w:val="44"/>
          <w:lang w:val="fr-FR"/>
        </w:rPr>
        <w:t xml:space="preserve">Félicitations vous avez </w:t>
      </w:r>
    </w:p>
    <w:p w14:paraId="27D88892" w14:textId="1A82B649" w:rsidR="1E6E2DFF" w:rsidRDefault="1E6E2DFF" w:rsidP="504B2960">
      <w:pPr>
        <w:rPr>
          <w:rFonts w:ascii="Calibri" w:eastAsia="Calibri" w:hAnsi="Calibri" w:cs="Calibri"/>
          <w:sz w:val="56"/>
          <w:szCs w:val="56"/>
          <w:lang w:val="fr-FR"/>
        </w:rPr>
      </w:pPr>
      <w:r w:rsidRPr="504B2960">
        <w:rPr>
          <w:rFonts w:ascii="Aharoni" w:eastAsia="Aharoni" w:hAnsi="Aharoni" w:cs="Aharoni"/>
          <w:sz w:val="44"/>
          <w:szCs w:val="44"/>
          <w:lang w:val="fr-FR"/>
        </w:rPr>
        <w:t xml:space="preserve">atteint le niveau </w:t>
      </w:r>
      <w:r w:rsidRPr="504B2960">
        <w:rPr>
          <w:rFonts w:ascii="Aharoni" w:eastAsia="Aharoni" w:hAnsi="Aharoni" w:cs="Aharoni"/>
          <w:sz w:val="56"/>
          <w:szCs w:val="56"/>
          <w:lang w:val="fr-FR"/>
        </w:rPr>
        <w:t>3</w:t>
      </w:r>
    </w:p>
    <w:p w14:paraId="64911DBB" w14:textId="1BF21042" w:rsidR="504B2960" w:rsidRPr="009739C3" w:rsidRDefault="504B2960" w:rsidP="009739C3">
      <w:r>
        <w:br w:type="page"/>
      </w:r>
    </w:p>
    <w:p w14:paraId="1085E40C" w14:textId="655E37FC" w:rsidR="29D544F4" w:rsidRPr="009739C3" w:rsidRDefault="00B551B9" w:rsidP="009739C3">
      <w:pPr>
        <w:pStyle w:val="Cobra-Titre2"/>
      </w:pPr>
      <w:r>
        <w:rPr>
          <w:lang w:val="fr-FR"/>
        </w:rPr>
        <w:t xml:space="preserve">Il est temps </w:t>
      </w:r>
      <w:r w:rsidR="00962540">
        <w:rPr>
          <w:lang w:val="fr-FR"/>
        </w:rPr>
        <w:t>de préparer le budget pour le voyage</w:t>
      </w:r>
    </w:p>
    <w:p w14:paraId="3FA39CBB" w14:textId="77777777" w:rsidR="009739C3" w:rsidRPr="009739C3" w:rsidRDefault="009739C3" w:rsidP="009739C3">
      <w:pPr>
        <w:pStyle w:val="Cobra-Titre2"/>
        <w:numPr>
          <w:ilvl w:val="0"/>
          <w:numId w:val="0"/>
        </w:numPr>
        <w:ind w:left="1364"/>
      </w:pPr>
    </w:p>
    <w:p w14:paraId="17B96BC0" w14:textId="3571FA10" w:rsidR="1C654417" w:rsidRPr="004E66C8" w:rsidRDefault="1C654417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Bon c’est bien sympa tout ça mais ça reste un peu statique ! Même si </w:t>
      </w:r>
      <w:r w:rsidR="467E4B73" w:rsidRPr="504B2960">
        <w:rPr>
          <w:rFonts w:eastAsia="Clear Sans Light"/>
          <w:color w:val="000000" w:themeColor="text1"/>
          <w:lang w:val="fr-FR"/>
        </w:rPr>
        <w:t>Nora</w:t>
      </w:r>
      <w:r w:rsidRPr="504B2960">
        <w:rPr>
          <w:rFonts w:eastAsia="Clear Sans Light"/>
          <w:color w:val="000000" w:themeColor="text1"/>
          <w:lang w:val="fr-FR"/>
        </w:rPr>
        <w:t xml:space="preserve"> doit s'entraîner, on peut essayer de rendre ça plus agréable !</w:t>
      </w:r>
    </w:p>
    <w:p w14:paraId="1EBE4553" w14:textId="68B14689" w:rsidR="1C654417" w:rsidRPr="004E66C8" w:rsidRDefault="00E8351B" w:rsidP="00C56354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Il est temps d’ajouter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un peu de mouvement et d’animation à </w:t>
      </w:r>
      <w:r w:rsidRPr="504B2960">
        <w:rPr>
          <w:rFonts w:eastAsia="Clear Sans Light"/>
          <w:color w:val="000000" w:themeColor="text1"/>
          <w:lang w:val="fr-FR"/>
        </w:rPr>
        <w:t>votre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jeu.</w:t>
      </w:r>
      <w:r w:rsidR="00206576">
        <w:rPr>
          <w:rFonts w:eastAsia="Clear Sans Light"/>
          <w:color w:val="000000" w:themeColor="text1"/>
          <w:lang w:val="fr-FR"/>
        </w:rPr>
        <w:t xml:space="preserve"> 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Dans </w:t>
      </w:r>
      <w:r w:rsidRPr="504B2960">
        <w:rPr>
          <w:rFonts w:eastAsia="Clear Sans Light"/>
          <w:color w:val="000000" w:themeColor="text1"/>
          <w:lang w:val="fr-FR"/>
        </w:rPr>
        <w:t>votre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dossier vous pouvez voir un fichier s’appelant </w:t>
      </w:r>
      <w:r w:rsidR="65AF86F2" w:rsidRPr="504B2960">
        <w:rPr>
          <w:rFonts w:eastAsia="Clear Sans Light"/>
          <w:color w:val="000000" w:themeColor="text1"/>
          <w:lang w:val="fr-FR"/>
        </w:rPr>
        <w:t>“</w:t>
      </w:r>
      <w:r w:rsidR="1C654417" w:rsidRPr="504B2960">
        <w:rPr>
          <w:rFonts w:eastAsia="Clear Sans Light"/>
          <w:b/>
          <w:bCs/>
          <w:lang w:val="fr-FR"/>
        </w:rPr>
        <w:t>coin.png</w:t>
      </w:r>
      <w:r w:rsidR="466F7EEC" w:rsidRPr="504B2960">
        <w:rPr>
          <w:rFonts w:eastAsia="Clear Sans Light"/>
          <w:b/>
          <w:bCs/>
          <w:lang w:val="fr-FR"/>
        </w:rPr>
        <w:t>”</w:t>
      </w:r>
      <w:r w:rsidR="1C654417" w:rsidRPr="504B2960">
        <w:rPr>
          <w:rFonts w:eastAsia="Clear Sans Light"/>
          <w:color w:val="000000" w:themeColor="text1"/>
          <w:lang w:val="fr-FR"/>
        </w:rPr>
        <w:t>, il s’agit d’une image contenant plusieurs représentations de pièces.</w:t>
      </w:r>
    </w:p>
    <w:p w14:paraId="6C2242B2" w14:textId="5AEC4D56" w:rsidR="1C654417" w:rsidRPr="004E66C8" w:rsidRDefault="1C654417" w:rsidP="00C56354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0763CADF">
        <w:rPr>
          <w:rFonts w:eastAsia="Clear Sans Light"/>
          <w:color w:val="000000" w:themeColor="text1"/>
          <w:lang w:val="fr-FR"/>
        </w:rPr>
        <w:t>Comme vous pouvez le remarquer, cette image n’est</w:t>
      </w:r>
      <w:r w:rsidR="3F12CF0A" w:rsidRPr="0763CADF">
        <w:rPr>
          <w:rFonts w:eastAsia="Clear Sans Light"/>
          <w:color w:val="000000" w:themeColor="text1"/>
          <w:lang w:val="fr-FR"/>
        </w:rPr>
        <w:t xml:space="preserve"> rien</w:t>
      </w:r>
      <w:r w:rsidRPr="0763CADF">
        <w:rPr>
          <w:rFonts w:eastAsia="Clear Sans Light"/>
          <w:color w:val="000000" w:themeColor="text1"/>
          <w:lang w:val="fr-FR"/>
        </w:rPr>
        <w:t xml:space="preserve"> d’autre que plusieurs images correspondant à plusieurs positions d’une même pièce. Il va falloir donc faire comprendre à Unity qu’il s’agit d’un </w:t>
      </w:r>
      <w:proofErr w:type="spellStart"/>
      <w:r w:rsidRPr="0763CADF">
        <w:rPr>
          <w:rFonts w:eastAsia="Clear Sans Light"/>
          <w:color w:val="000000" w:themeColor="text1"/>
          <w:lang w:val="fr-FR"/>
        </w:rPr>
        <w:t>sprite</w:t>
      </w:r>
      <w:proofErr w:type="spellEnd"/>
      <w:r w:rsidRPr="0763CADF">
        <w:rPr>
          <w:rFonts w:eastAsia="Clear Sans Light"/>
          <w:color w:val="000000" w:themeColor="text1"/>
          <w:lang w:val="fr-FR"/>
        </w:rPr>
        <w:t xml:space="preserve"> contenant plusieurs éléments.</w:t>
      </w:r>
      <w:r w:rsidR="00206576" w:rsidRPr="0763CADF">
        <w:rPr>
          <w:rFonts w:eastAsia="Clear Sans Light"/>
          <w:color w:val="000000" w:themeColor="text1"/>
          <w:lang w:val="fr-FR"/>
        </w:rPr>
        <w:t xml:space="preserve"> </w:t>
      </w:r>
      <w:r w:rsidRPr="0763CADF">
        <w:rPr>
          <w:rFonts w:eastAsia="Clear Sans Light"/>
          <w:b/>
          <w:bCs/>
          <w:color w:val="000000" w:themeColor="text1"/>
          <w:lang w:val="fr-FR"/>
        </w:rPr>
        <w:t>Vous pouvez l’ajouter à votre jeu</w:t>
      </w:r>
    </w:p>
    <w:p w14:paraId="353540D0" w14:textId="02C096DE" w:rsidR="1C654417" w:rsidRDefault="1C654417" w:rsidP="00C56354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Cliquez sur le fichier dans la fenêtre projet puis allez dans </w:t>
      </w:r>
      <w:r w:rsidR="694B900E" w:rsidRPr="504B2960">
        <w:rPr>
          <w:rFonts w:eastAsia="Clear Sans Light"/>
          <w:color w:val="000000" w:themeColor="text1"/>
          <w:lang w:val="fr-FR"/>
        </w:rPr>
        <w:t>“</w:t>
      </w:r>
      <w:proofErr w:type="spellStart"/>
      <w:r w:rsidR="57F075DE" w:rsidRPr="504B2960">
        <w:rPr>
          <w:rFonts w:eastAsia="Clear Sans Light"/>
          <w:b/>
          <w:bCs/>
          <w:color w:val="000000" w:themeColor="text1"/>
          <w:lang w:val="fr-FR"/>
        </w:rPr>
        <w:t>I</w:t>
      </w:r>
      <w:r w:rsidRPr="504B2960">
        <w:rPr>
          <w:rFonts w:eastAsia="Clear Sans Light"/>
          <w:b/>
          <w:bCs/>
          <w:color w:val="000000" w:themeColor="text1"/>
          <w:lang w:val="fr-FR"/>
        </w:rPr>
        <w:t>nspector</w:t>
      </w:r>
      <w:proofErr w:type="spellEnd"/>
      <w:r w:rsidR="1F0C08A7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 afin de changer ses propriétés. Dans </w:t>
      </w:r>
      <w:r w:rsidR="0026462A" w:rsidRPr="504B2960">
        <w:rPr>
          <w:rFonts w:eastAsia="Clear Sans Light"/>
          <w:color w:val="000000" w:themeColor="text1"/>
          <w:lang w:val="fr-FR"/>
        </w:rPr>
        <w:t>‘</w:t>
      </w:r>
      <w:r w:rsidRPr="504B2960">
        <w:rPr>
          <w:rFonts w:eastAsia="Clear Sans Light"/>
          <w:b/>
          <w:bCs/>
          <w:color w:val="000000" w:themeColor="text1"/>
          <w:lang w:val="fr-FR"/>
        </w:rPr>
        <w:t>Sprite mode</w:t>
      </w:r>
      <w:r w:rsidR="7B66F769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, il faudra changer </w:t>
      </w:r>
      <w:r w:rsidR="7CE3D922" w:rsidRPr="504B2960">
        <w:rPr>
          <w:rFonts w:eastAsia="Clear Sans Light"/>
          <w:color w:val="000000" w:themeColor="text1"/>
          <w:lang w:val="fr-FR"/>
        </w:rPr>
        <w:t>“</w:t>
      </w:r>
      <w:r w:rsidRPr="504B2960">
        <w:rPr>
          <w:rFonts w:eastAsia="Clear Sans Light"/>
          <w:b/>
          <w:bCs/>
          <w:color w:val="000000" w:themeColor="text1"/>
          <w:lang w:val="fr-FR"/>
        </w:rPr>
        <w:t>Single</w:t>
      </w:r>
      <w:r w:rsidR="4DF527CE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 xml:space="preserve"> par </w:t>
      </w:r>
      <w:r w:rsidR="5D94FED5" w:rsidRPr="504B2960">
        <w:rPr>
          <w:rFonts w:eastAsia="Clear Sans Light"/>
          <w:color w:val="000000" w:themeColor="text1"/>
          <w:lang w:val="fr-FR"/>
        </w:rPr>
        <w:t>“</w:t>
      </w:r>
      <w:r w:rsidRPr="504B2960">
        <w:rPr>
          <w:rFonts w:eastAsia="Clear Sans Light"/>
          <w:b/>
          <w:bCs/>
          <w:color w:val="000000" w:themeColor="text1"/>
          <w:lang w:val="fr-FR"/>
        </w:rPr>
        <w:t>Multiple</w:t>
      </w:r>
      <w:r w:rsidR="04FCF4D2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Pr="504B2960">
        <w:rPr>
          <w:rFonts w:eastAsia="Clear Sans Light"/>
          <w:color w:val="000000" w:themeColor="text1"/>
          <w:lang w:val="fr-FR"/>
        </w:rPr>
        <w:t>.</w:t>
      </w:r>
    </w:p>
    <w:p w14:paraId="31686976" w14:textId="77777777" w:rsidR="009739C3" w:rsidRDefault="009739C3" w:rsidP="504B2960">
      <w:pPr>
        <w:pStyle w:val="Cobra-Normal"/>
        <w:rPr>
          <w:rFonts w:eastAsia="Clear Sans Light"/>
          <w:color w:val="000000" w:themeColor="text1"/>
        </w:rPr>
      </w:pPr>
    </w:p>
    <w:p w14:paraId="5BC371A3" w14:textId="1010240B" w:rsidR="1C654417" w:rsidRDefault="1C654417" w:rsidP="1C654417">
      <w:pPr>
        <w:spacing w:line="24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338CDDCA" wp14:editId="0C99B88E">
            <wp:extent cx="4572000" cy="2066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6095" w14:textId="41DB4B27" w:rsidR="1C654417" w:rsidRPr="004E66C8" w:rsidRDefault="00D13F38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 xml:space="preserve">Détail de </w:t>
      </w:r>
      <w:r w:rsidR="00A837D6">
        <w:rPr>
          <w:rFonts w:ascii="Segoe UI" w:eastAsia="Segoe UI" w:hAnsi="Segoe UI" w:cs="Segoe UI"/>
          <w:iCs/>
          <w:lang w:val="fr-FR"/>
        </w:rPr>
        <w:t xml:space="preserve">la modification de la nature du </w:t>
      </w:r>
      <w:proofErr w:type="spellStart"/>
      <w:r w:rsidR="00A837D6">
        <w:rPr>
          <w:rFonts w:ascii="Segoe UI" w:eastAsia="Segoe UI" w:hAnsi="Segoe UI" w:cs="Segoe UI"/>
          <w:iCs/>
          <w:lang w:val="fr-FR"/>
        </w:rPr>
        <w:t>sprite</w:t>
      </w:r>
      <w:proofErr w:type="spellEnd"/>
      <w:r>
        <w:rPr>
          <w:rFonts w:ascii="Segoe UI" w:eastAsia="Segoe UI" w:hAnsi="Segoe UI" w:cs="Segoe UI"/>
          <w:iCs/>
          <w:lang w:val="fr-FR"/>
        </w:rPr>
        <w:t xml:space="preserve"> dans la fenêtre </w:t>
      </w:r>
      <w:proofErr w:type="spellStart"/>
      <w:r>
        <w:rPr>
          <w:rFonts w:ascii="Segoe UI" w:eastAsia="Segoe UI" w:hAnsi="Segoe UI" w:cs="Segoe UI"/>
          <w:iCs/>
          <w:lang w:val="fr-FR"/>
        </w:rPr>
        <w:t>Inspector</w:t>
      </w:r>
      <w:proofErr w:type="spellEnd"/>
    </w:p>
    <w:p w14:paraId="7CECA42D" w14:textId="14248B4B" w:rsidR="1C654417" w:rsidRPr="004E66C8" w:rsidRDefault="1C654417" w:rsidP="1C654417">
      <w:pPr>
        <w:spacing w:line="240" w:lineRule="auto"/>
        <w:jc w:val="both"/>
        <w:rPr>
          <w:rFonts w:ascii="Segoe UI" w:eastAsia="Segoe UI" w:hAnsi="Segoe UI" w:cs="Segoe UI"/>
          <w:color w:val="000000" w:themeColor="text1"/>
          <w:lang w:val="fr-FR"/>
        </w:rPr>
      </w:pPr>
    </w:p>
    <w:p w14:paraId="4C11DDA1" w14:textId="394A0091" w:rsidR="1C654417" w:rsidRPr="00102A3D" w:rsidRDefault="1C654417" w:rsidP="00102A3D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0763CADF">
        <w:rPr>
          <w:rFonts w:eastAsia="Clear Sans Light"/>
          <w:color w:val="000000" w:themeColor="text1"/>
          <w:lang w:val="fr-FR"/>
        </w:rPr>
        <w:t>Puis cliquer en dessous sur le bouton</w:t>
      </w:r>
      <w:r w:rsidRPr="0763CADF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="596A32B8" w:rsidRPr="0763CADF">
        <w:rPr>
          <w:rFonts w:eastAsia="Clear Sans Light"/>
          <w:b/>
          <w:bCs/>
          <w:color w:val="000000" w:themeColor="text1"/>
          <w:lang w:val="fr-FR"/>
        </w:rPr>
        <w:t>“</w:t>
      </w:r>
      <w:r w:rsidRPr="0763CADF">
        <w:rPr>
          <w:rFonts w:eastAsia="Clear Sans Light"/>
          <w:b/>
          <w:bCs/>
          <w:color w:val="000000" w:themeColor="text1"/>
          <w:lang w:val="fr-FR"/>
        </w:rPr>
        <w:t>Sprite Editor</w:t>
      </w:r>
      <w:r w:rsidR="585B6B27" w:rsidRPr="0763CADF">
        <w:rPr>
          <w:rFonts w:eastAsia="Clear Sans Light"/>
          <w:b/>
          <w:bCs/>
          <w:color w:val="000000" w:themeColor="text1"/>
          <w:lang w:val="fr-FR"/>
        </w:rPr>
        <w:t>”</w:t>
      </w:r>
      <w:r w:rsidRPr="0763CADF">
        <w:rPr>
          <w:rFonts w:eastAsia="Clear Sans Light"/>
          <w:color w:val="000000" w:themeColor="text1"/>
          <w:lang w:val="fr-FR"/>
        </w:rPr>
        <w:t xml:space="preserve"> afin de découper l’image.</w:t>
      </w:r>
      <w:r w:rsidR="00D13F38" w:rsidRPr="0763CADF">
        <w:rPr>
          <w:rFonts w:eastAsia="Clear Sans Light"/>
          <w:color w:val="000000" w:themeColor="text1"/>
          <w:lang w:val="fr-FR"/>
        </w:rPr>
        <w:t xml:space="preserve"> </w:t>
      </w:r>
      <w:r w:rsidRPr="0763CADF">
        <w:rPr>
          <w:rFonts w:eastAsia="Clear Sans Light"/>
          <w:color w:val="000000" w:themeColor="text1"/>
          <w:lang w:val="fr-FR"/>
        </w:rPr>
        <w:t xml:space="preserve">Une fenêtre va s’ouvrir, appuyez sur </w:t>
      </w:r>
      <w:r w:rsidR="2C9327CC" w:rsidRPr="0763CADF">
        <w:rPr>
          <w:rFonts w:eastAsia="Clear Sans Light"/>
          <w:color w:val="000000" w:themeColor="text1"/>
          <w:lang w:val="fr-FR"/>
        </w:rPr>
        <w:t>“</w:t>
      </w:r>
      <w:r w:rsidRPr="0763CADF">
        <w:rPr>
          <w:rFonts w:eastAsia="Clear Sans Light"/>
          <w:b/>
          <w:bCs/>
          <w:color w:val="000000" w:themeColor="text1"/>
          <w:lang w:val="fr-FR"/>
        </w:rPr>
        <w:t>Apply</w:t>
      </w:r>
      <w:r w:rsidR="279F8F24" w:rsidRPr="0763CADF">
        <w:rPr>
          <w:rFonts w:eastAsia="Clear Sans Light"/>
          <w:color w:val="000000" w:themeColor="text1"/>
          <w:lang w:val="fr-FR"/>
        </w:rPr>
        <w:t>“</w:t>
      </w:r>
      <w:r w:rsidRPr="0763CADF">
        <w:rPr>
          <w:rFonts w:eastAsia="Clear Sans Light"/>
          <w:color w:val="000000" w:themeColor="text1"/>
          <w:lang w:val="fr-FR"/>
        </w:rPr>
        <w:t>.</w:t>
      </w:r>
      <w:r w:rsidR="00D13F38" w:rsidRPr="0763CADF">
        <w:rPr>
          <w:rFonts w:eastAsia="Clear Sans Light"/>
          <w:color w:val="000000" w:themeColor="text1"/>
          <w:lang w:val="fr-FR"/>
        </w:rPr>
        <w:t xml:space="preserve"> </w:t>
      </w:r>
      <w:r w:rsidRPr="0763CADF">
        <w:rPr>
          <w:rFonts w:eastAsia="Clear Sans Light"/>
          <w:color w:val="000000" w:themeColor="text1"/>
          <w:lang w:val="fr-FR"/>
        </w:rPr>
        <w:t xml:space="preserve">Ensuite, vous allez devoir passer au découpage, mais heureusement Unity </w:t>
      </w:r>
      <w:r w:rsidR="07D76A28" w:rsidRPr="0763CADF">
        <w:rPr>
          <w:rFonts w:eastAsia="Clear Sans Light"/>
          <w:color w:val="000000" w:themeColor="text1"/>
          <w:lang w:val="fr-FR"/>
        </w:rPr>
        <w:t>a</w:t>
      </w:r>
      <w:r w:rsidRPr="0763CADF">
        <w:rPr>
          <w:rFonts w:eastAsia="Clear Sans Light"/>
          <w:color w:val="000000" w:themeColor="text1"/>
          <w:lang w:val="fr-FR"/>
        </w:rPr>
        <w:t xml:space="preserve"> tout prévu et vous n’allez pas être obligé de faire ça manuellement.</w:t>
      </w:r>
      <w:r w:rsidR="00102A3D" w:rsidRPr="0763CADF">
        <w:rPr>
          <w:rFonts w:eastAsia="Clear Sans Light"/>
          <w:color w:val="000000" w:themeColor="text1"/>
          <w:lang w:val="fr-FR"/>
        </w:rPr>
        <w:t xml:space="preserve"> Il est grand temps de </w:t>
      </w:r>
      <w:r w:rsidRPr="0763CADF">
        <w:rPr>
          <w:rFonts w:eastAsia="Clear Sans Light"/>
          <w:color w:val="000000" w:themeColor="text1"/>
          <w:lang w:val="fr-FR"/>
        </w:rPr>
        <w:t>découper vos images</w:t>
      </w:r>
      <w:r w:rsidR="00102A3D" w:rsidRPr="0763CADF">
        <w:rPr>
          <w:rFonts w:eastAsia="Clear Sans Light"/>
          <w:color w:val="000000" w:themeColor="text1"/>
          <w:lang w:val="fr-FR"/>
        </w:rPr>
        <w:t>.</w:t>
      </w:r>
    </w:p>
    <w:p w14:paraId="642F5B1F" w14:textId="31320403" w:rsidR="1C654417" w:rsidRDefault="1C654417" w:rsidP="1C654417">
      <w:pPr>
        <w:spacing w:line="240" w:lineRule="auto"/>
        <w:ind w:left="720" w:hanging="360"/>
        <w:jc w:val="center"/>
        <w:rPr>
          <w:rFonts w:ascii="Segoe UI" w:eastAsia="Segoe UI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06A1C023" wp14:editId="3E92417E">
            <wp:extent cx="3057525" cy="3790950"/>
            <wp:effectExtent l="0" t="0" r="0" b="0"/>
            <wp:docPr id="635578412" name="Picture 635578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5784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D9C1" w14:textId="16CB0DFE" w:rsidR="1C654417" w:rsidRDefault="00A837D6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 xml:space="preserve"> </w:t>
      </w:r>
      <w:r w:rsidR="009E4519">
        <w:rPr>
          <w:rFonts w:ascii="Segoe UI" w:eastAsia="Segoe UI" w:hAnsi="Segoe UI" w:cs="Segoe UI"/>
          <w:iCs/>
          <w:lang w:val="fr-FR"/>
        </w:rPr>
        <w:t>Étape</w:t>
      </w:r>
      <w:r>
        <w:rPr>
          <w:rFonts w:ascii="Segoe UI" w:eastAsia="Segoe UI" w:hAnsi="Segoe UI" w:cs="Segoe UI"/>
          <w:iCs/>
          <w:lang w:val="fr-FR"/>
        </w:rPr>
        <w:t xml:space="preserve"> de découpe</w:t>
      </w:r>
      <w:r w:rsidR="00102A3D">
        <w:rPr>
          <w:rFonts w:ascii="Segoe UI" w:eastAsia="Segoe UI" w:hAnsi="Segoe UI" w:cs="Segoe UI"/>
          <w:iCs/>
          <w:lang w:val="fr-FR"/>
        </w:rPr>
        <w:t xml:space="preserve"> dans la fenêtre Sprite editor</w:t>
      </w:r>
    </w:p>
    <w:p w14:paraId="66507615" w14:textId="77777777" w:rsidR="009E4519" w:rsidRPr="004E66C8" w:rsidRDefault="009E4519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</w:p>
    <w:p w14:paraId="4DB52048" w14:textId="7D5D6C67" w:rsidR="1C654417" w:rsidRPr="004E66C8" w:rsidRDefault="1C654417" w:rsidP="00C87B76">
      <w:pPr>
        <w:ind w:firstLine="708"/>
        <w:rPr>
          <w:rFonts w:ascii="Clear Sans Light" w:eastAsia="Clear Sans Light" w:hAnsi="Clear Sans Light" w:cs="Clear Sans Light"/>
          <w:color w:val="000000" w:themeColor="text1"/>
          <w:lang w:val="fr-FR"/>
        </w:rPr>
      </w:pP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Dans la barre en haut de cette fenêtre, cliquez sur </w:t>
      </w:r>
      <w:r w:rsidR="1E2E2B0C" w:rsidRPr="504B2960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“</w:t>
      </w:r>
      <w:r w:rsidRPr="504B2960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Slice</w:t>
      </w:r>
      <w:r w:rsidR="6E02D738" w:rsidRPr="504B2960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”</w:t>
      </w: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, puis sur le bouton Slice. Ensuite cliquez sur</w:t>
      </w:r>
      <w:r w:rsidRPr="504B2960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 xml:space="preserve"> </w:t>
      </w:r>
      <w:r w:rsidR="0F844781" w:rsidRPr="504B2960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“</w:t>
      </w:r>
      <w:r w:rsidRPr="504B2960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Apply</w:t>
      </w:r>
      <w:r w:rsidR="6925D54E" w:rsidRPr="504B2960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”</w:t>
      </w: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. Fermez cette fenêtre.</w:t>
      </w:r>
    </w:p>
    <w:p w14:paraId="2F3D6D3A" w14:textId="1DF26654" w:rsidR="1C654417" w:rsidRPr="004E66C8" w:rsidRDefault="1C654417" w:rsidP="00C87B76">
      <w:pPr>
        <w:ind w:firstLine="708"/>
        <w:rPr>
          <w:rFonts w:ascii="Clear Sans Light" w:eastAsia="Clear Sans Light" w:hAnsi="Clear Sans Light" w:cs="Clear Sans Light"/>
          <w:color w:val="000000" w:themeColor="text1"/>
          <w:lang w:val="fr-FR"/>
        </w:rPr>
      </w:pP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Votre image est maintenant composée de différentes parties à l’inverse d’une image classique.</w:t>
      </w:r>
    </w:p>
    <w:p w14:paraId="7725B99A" w14:textId="47C08AC9" w:rsidR="1C654417" w:rsidRPr="004E66C8" w:rsidRDefault="1C654417" w:rsidP="1C654417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Ajouter l’image </w:t>
      </w:r>
      <w:r w:rsidR="1C22AA26" w:rsidRPr="504B2960">
        <w:rPr>
          <w:rFonts w:eastAsia="Clear Sans Light"/>
          <w:color w:val="000000" w:themeColor="text1"/>
          <w:lang w:val="fr-FR"/>
        </w:rPr>
        <w:t>modifiée</w:t>
      </w:r>
      <w:r w:rsidRPr="504B2960">
        <w:rPr>
          <w:rFonts w:eastAsia="Clear Sans Light"/>
          <w:color w:val="000000" w:themeColor="text1"/>
          <w:lang w:val="fr-FR"/>
        </w:rPr>
        <w:t xml:space="preserve"> dans la scène</w:t>
      </w:r>
    </w:p>
    <w:p w14:paraId="05174CA7" w14:textId="3190839C" w:rsidR="1C654417" w:rsidRDefault="1C654417" w:rsidP="504B2960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Créez l’animation </w:t>
      </w:r>
      <w:r w:rsidR="3F8E40CC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Pr="504B2960">
        <w:rPr>
          <w:rFonts w:eastAsia="Clear Sans Light"/>
          <w:b/>
          <w:bCs/>
          <w:lang w:val="fr-FR"/>
        </w:rPr>
        <w:t>Animationpiece</w:t>
      </w:r>
      <w:proofErr w:type="spellEnd"/>
      <w:r w:rsidRPr="504B2960">
        <w:rPr>
          <w:rFonts w:eastAsia="Clear Sans Light"/>
          <w:b/>
          <w:bCs/>
          <w:lang w:val="fr-FR"/>
        </w:rPr>
        <w:t> </w:t>
      </w:r>
      <w:r w:rsidR="4B0940E6" w:rsidRPr="504B2960">
        <w:rPr>
          <w:rFonts w:eastAsia="Clear Sans Light"/>
          <w:b/>
          <w:bCs/>
          <w:lang w:val="fr-FR"/>
        </w:rPr>
        <w:t>“</w:t>
      </w:r>
    </w:p>
    <w:p w14:paraId="04D73237" w14:textId="67485599" w:rsidR="008F5C06" w:rsidRPr="008F5C06" w:rsidRDefault="1C654417" w:rsidP="00211243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Félicitation, votre jeu est presque complet !</w:t>
      </w:r>
      <w:r w:rsidR="00211243">
        <w:rPr>
          <w:rFonts w:eastAsia="Clear Sans Light"/>
          <w:color w:val="000000" w:themeColor="text1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>Appuyez sur</w:t>
      </w:r>
      <w:r w:rsidRPr="00C87B76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Pr="00C87B76">
        <w:rPr>
          <w:rFonts w:eastAsia="Clear Sans Light"/>
          <w:b/>
          <w:bCs/>
          <w:lang w:val="fr-FR"/>
        </w:rPr>
        <w:t>PLAY</w:t>
      </w:r>
      <w:r w:rsidRPr="504B2960">
        <w:rPr>
          <w:rFonts w:eastAsia="Clear Sans Light"/>
          <w:color w:val="000000" w:themeColor="text1"/>
          <w:lang w:val="fr-FR"/>
        </w:rPr>
        <w:t>, la pièce tourne !</w:t>
      </w:r>
    </w:p>
    <w:p w14:paraId="08177B42" w14:textId="047A822A" w:rsidR="45EEE0F6" w:rsidRPr="00211243" w:rsidRDefault="45EEE0F6" w:rsidP="00211243">
      <w:pPr>
        <w:rPr>
          <w:lang w:val="fr-FR"/>
        </w:rPr>
      </w:pPr>
      <w:r w:rsidRPr="004E66C8">
        <w:rPr>
          <w:lang w:val="fr-FR"/>
        </w:rPr>
        <w:br w:type="page"/>
      </w:r>
    </w:p>
    <w:p w14:paraId="65708BA0" w14:textId="32AD67CF" w:rsidR="23B7AAC8" w:rsidRPr="005B5330" w:rsidRDefault="319D410E" w:rsidP="504B2960">
      <w:pPr>
        <w:pStyle w:val="Cobra-Titre2"/>
        <w:rPr>
          <w:lang w:val="fr-FR"/>
        </w:rPr>
      </w:pPr>
      <w:r w:rsidRPr="3C6CAE4E">
        <w:rPr>
          <w:lang w:val="fr-FR"/>
        </w:rPr>
        <w:t>Suivons les pas de Mar</w:t>
      </w:r>
      <w:r w:rsidR="5B871EC8" w:rsidRPr="3C6CAE4E">
        <w:rPr>
          <w:lang w:val="fr-FR"/>
        </w:rPr>
        <w:t>co</w:t>
      </w:r>
      <w:r w:rsidRPr="3C6CAE4E">
        <w:rPr>
          <w:lang w:val="fr-FR"/>
        </w:rPr>
        <w:t xml:space="preserve"> et ramassons les pièces !</w:t>
      </w:r>
    </w:p>
    <w:p w14:paraId="38C38999" w14:textId="0C3121F2" w:rsidR="1C654417" w:rsidRPr="004E66C8" w:rsidRDefault="1C654417" w:rsidP="00211243">
      <w:pPr>
        <w:spacing w:after="0" w:line="240" w:lineRule="auto"/>
        <w:rPr>
          <w:rFonts w:ascii="Segoe UI" w:eastAsia="Segoe UI" w:hAnsi="Segoe UI" w:cs="Segoe UI"/>
          <w:color w:val="000000" w:themeColor="text1"/>
          <w:sz w:val="24"/>
          <w:szCs w:val="24"/>
          <w:u w:val="single"/>
          <w:lang w:val="fr-FR"/>
        </w:rPr>
      </w:pPr>
    </w:p>
    <w:p w14:paraId="7AED6CA5" w14:textId="534A7FC0" w:rsidR="1C654417" w:rsidRPr="004E66C8" w:rsidRDefault="1C654417" w:rsidP="504B2960">
      <w:pPr>
        <w:ind w:firstLine="360"/>
        <w:rPr>
          <w:rFonts w:ascii="Clear Sans Light" w:eastAsia="Clear Sans Light" w:hAnsi="Clear Sans Light" w:cs="Clear Sans Light"/>
          <w:color w:val="000000" w:themeColor="text1"/>
          <w:lang w:val="fr-FR"/>
        </w:rPr>
      </w:pP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Maintenant que les pièces tournent, </w:t>
      </w:r>
      <w:r w:rsidR="00E8351B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il faut</w:t>
      </w: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permettre à </w:t>
      </w:r>
      <w:r w:rsidR="467E4B73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Nora</w:t>
      </w: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de les ramasser !</w:t>
      </w:r>
    </w:p>
    <w:p w14:paraId="71423737" w14:textId="45C023DC" w:rsidR="1C654417" w:rsidRDefault="1C654417" w:rsidP="504B2960">
      <w:pPr>
        <w:ind w:firstLine="360"/>
        <w:rPr>
          <w:rFonts w:ascii="Clear Sans Light" w:eastAsia="Clear Sans Light" w:hAnsi="Clear Sans Light" w:cs="Clear Sans Light"/>
          <w:color w:val="000000" w:themeColor="text1"/>
          <w:lang w:val="fr-FR"/>
        </w:rPr>
      </w:pP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Avant de se lancer dans le script, </w:t>
      </w:r>
      <w:r w:rsidR="00E8351B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commencez</w:t>
      </w: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par lui ajouter un </w:t>
      </w:r>
      <w:proofErr w:type="spellStart"/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, car c’est à l’aide de la détection de la collision entre le personnage et l’objet que </w:t>
      </w:r>
      <w:r w:rsidR="00E8351B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vous allez</w:t>
      </w: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pouvoir réaliser une action par la suite.</w:t>
      </w:r>
    </w:p>
    <w:p w14:paraId="5377682F" w14:textId="5DFC6005" w:rsidR="1C654417" w:rsidRDefault="101F6F36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Dans un premier temps ajoutez un </w:t>
      </w:r>
      <w:proofErr w:type="spellStart"/>
      <w:r w:rsidRPr="504B2960">
        <w:rPr>
          <w:rFonts w:eastAsia="Clear Sans Light"/>
          <w:color w:val="000000" w:themeColor="text1"/>
          <w:lang w:val="fr-FR"/>
        </w:rPr>
        <w:t>collider</w:t>
      </w:r>
      <w:proofErr w:type="spellEnd"/>
      <w:r w:rsidRPr="504B2960">
        <w:rPr>
          <w:rFonts w:eastAsia="Clear Sans Light"/>
          <w:color w:val="000000" w:themeColor="text1"/>
          <w:lang w:val="fr-FR"/>
        </w:rPr>
        <w:t xml:space="preserve">. 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Mais ce n’est pas tout ! </w:t>
      </w:r>
      <w:r w:rsidR="00E8351B" w:rsidRPr="504B2960">
        <w:rPr>
          <w:rFonts w:eastAsia="Clear Sans Light"/>
          <w:color w:val="000000" w:themeColor="text1"/>
          <w:lang w:val="fr-FR"/>
        </w:rPr>
        <w:t>Il faut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ajouter un tag à </w:t>
      </w:r>
      <w:r w:rsidR="00E8351B" w:rsidRPr="504B2960">
        <w:rPr>
          <w:rFonts w:eastAsia="Clear Sans Light"/>
          <w:color w:val="000000" w:themeColor="text1"/>
          <w:lang w:val="fr-FR"/>
        </w:rPr>
        <w:t>votre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pièce. Le tag est la catégorie dans laquelle va se trouver l’objet</w:t>
      </w:r>
      <w:r w:rsidR="0032415D">
        <w:rPr>
          <w:rFonts w:eastAsia="Clear Sans Light"/>
          <w:color w:val="000000" w:themeColor="text1"/>
          <w:lang w:val="fr-FR"/>
        </w:rPr>
        <w:t>.</w:t>
      </w:r>
      <w:r w:rsidR="00804BB0">
        <w:rPr>
          <w:rFonts w:eastAsia="Clear Sans Light"/>
          <w:color w:val="000000" w:themeColor="text1"/>
          <w:lang w:val="fr-FR"/>
        </w:rPr>
        <w:t xml:space="preserve"> 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Allez dans </w:t>
      </w:r>
      <w:r w:rsidR="39F61968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44C3552C" w:rsidRPr="504B2960">
        <w:rPr>
          <w:rFonts w:eastAsia="Clear Sans Light"/>
          <w:b/>
          <w:bCs/>
          <w:color w:val="000000" w:themeColor="text1"/>
          <w:lang w:val="fr-FR"/>
        </w:rPr>
        <w:t>I</w:t>
      </w:r>
      <w:r w:rsidR="1C654417" w:rsidRPr="504B2960">
        <w:rPr>
          <w:rFonts w:eastAsia="Clear Sans Light"/>
          <w:b/>
          <w:bCs/>
          <w:color w:val="000000" w:themeColor="text1"/>
          <w:lang w:val="fr-FR"/>
        </w:rPr>
        <w:t>nspector</w:t>
      </w:r>
      <w:proofErr w:type="spellEnd"/>
      <w:r w:rsidR="79DADEDA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de votre objet, et tout en haut cliquez sur </w:t>
      </w:r>
      <w:r w:rsidR="44B36485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1C654417" w:rsidRPr="504B2960">
        <w:rPr>
          <w:rFonts w:eastAsia="Clear Sans Light"/>
          <w:b/>
          <w:bCs/>
          <w:color w:val="000000" w:themeColor="text1"/>
          <w:lang w:val="fr-FR"/>
        </w:rPr>
        <w:t>Untagged</w:t>
      </w:r>
      <w:proofErr w:type="spellEnd"/>
      <w:r w:rsidR="20426C21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de la catégorie Tag, puis</w:t>
      </w:r>
      <w:r w:rsidR="1C654417" w:rsidRPr="504B2960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="4A8753AB" w:rsidRPr="504B2960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1C654417" w:rsidRPr="504B2960">
        <w:rPr>
          <w:rFonts w:eastAsia="Clear Sans Light"/>
          <w:b/>
          <w:bCs/>
          <w:color w:val="000000" w:themeColor="text1"/>
          <w:lang w:val="fr-FR"/>
        </w:rPr>
        <w:t>Add</w:t>
      </w:r>
      <w:proofErr w:type="spellEnd"/>
      <w:r w:rsidR="1C654417" w:rsidRPr="504B2960">
        <w:rPr>
          <w:rFonts w:eastAsia="Clear Sans Light"/>
          <w:b/>
          <w:bCs/>
          <w:color w:val="000000" w:themeColor="text1"/>
          <w:lang w:val="fr-FR"/>
        </w:rPr>
        <w:t xml:space="preserve"> Tag</w:t>
      </w:r>
      <w:r w:rsidR="503FE69E" w:rsidRPr="504B2960">
        <w:rPr>
          <w:rFonts w:eastAsia="Clear Sans Light"/>
          <w:b/>
          <w:bCs/>
          <w:color w:val="000000" w:themeColor="text1"/>
          <w:lang w:val="fr-FR"/>
        </w:rPr>
        <w:t>”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pour en créer un nouveau.</w:t>
      </w:r>
    </w:p>
    <w:p w14:paraId="35BC5A8A" w14:textId="77777777" w:rsidR="0032415D" w:rsidRPr="004E66C8" w:rsidRDefault="0032415D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</w:p>
    <w:p w14:paraId="1A83EBC4" w14:textId="6E2B41DF" w:rsidR="1C654417" w:rsidRDefault="1C654417" w:rsidP="1C654417">
      <w:pPr>
        <w:spacing w:line="24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1D882432" wp14:editId="66B28815">
            <wp:extent cx="4572000" cy="80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163D" w14:textId="77AC3686" w:rsidR="1C654417" w:rsidRDefault="00E07A78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>Mise en valeur d</w:t>
      </w:r>
      <w:r w:rsidR="00B4418E">
        <w:rPr>
          <w:rFonts w:ascii="Segoe UI" w:eastAsia="Segoe UI" w:hAnsi="Segoe UI" w:cs="Segoe UI"/>
          <w:iCs/>
          <w:lang w:val="fr-FR"/>
        </w:rPr>
        <w:t>es tags</w:t>
      </w:r>
      <w:r w:rsidR="00E60655">
        <w:rPr>
          <w:rFonts w:ascii="Segoe UI" w:eastAsia="Segoe UI" w:hAnsi="Segoe UI" w:cs="Segoe UI"/>
          <w:iCs/>
          <w:lang w:val="fr-FR"/>
        </w:rPr>
        <w:t xml:space="preserve"> dans la fenêtre </w:t>
      </w:r>
      <w:proofErr w:type="spellStart"/>
      <w:r w:rsidR="00E60655">
        <w:rPr>
          <w:rFonts w:ascii="Segoe UI" w:eastAsia="Segoe UI" w:hAnsi="Segoe UI" w:cs="Segoe UI"/>
          <w:iCs/>
          <w:lang w:val="fr-FR"/>
        </w:rPr>
        <w:t>Inspector</w:t>
      </w:r>
      <w:proofErr w:type="spellEnd"/>
    </w:p>
    <w:p w14:paraId="55AD97E7" w14:textId="77777777" w:rsidR="0032415D" w:rsidRPr="004E66C8" w:rsidRDefault="0032415D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</w:p>
    <w:p w14:paraId="7A7FD25F" w14:textId="7FA96B08" w:rsidR="1C654417" w:rsidRDefault="1C654417" w:rsidP="00804BB0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Allez sur le </w:t>
      </w:r>
      <w:r w:rsidRPr="504B2960">
        <w:rPr>
          <w:rFonts w:eastAsia="Clear Sans Light"/>
          <w:b/>
          <w:bCs/>
          <w:color w:val="000000" w:themeColor="text1"/>
          <w:lang w:val="fr-FR"/>
        </w:rPr>
        <w:t>+</w:t>
      </w:r>
      <w:r w:rsidRPr="504B2960">
        <w:rPr>
          <w:rFonts w:eastAsia="Clear Sans Light"/>
          <w:color w:val="000000" w:themeColor="text1"/>
          <w:lang w:val="fr-FR"/>
        </w:rPr>
        <w:t xml:space="preserve"> pour lui donner un nom, </w:t>
      </w:r>
      <w:r w:rsidR="00E8351B" w:rsidRPr="504B2960">
        <w:rPr>
          <w:rFonts w:eastAsia="Clear Sans Light"/>
          <w:color w:val="000000" w:themeColor="text1"/>
          <w:lang w:val="fr-FR"/>
        </w:rPr>
        <w:t>par exemple</w:t>
      </w:r>
      <w:r w:rsidRPr="504B2960">
        <w:rPr>
          <w:rFonts w:eastAsia="Clear Sans Light"/>
          <w:color w:val="000000" w:themeColor="text1"/>
          <w:lang w:val="fr-FR"/>
        </w:rPr>
        <w:t xml:space="preserve"> « coin »</w:t>
      </w:r>
    </w:p>
    <w:p w14:paraId="217C0440" w14:textId="77777777" w:rsidR="0032415D" w:rsidRPr="004E66C8" w:rsidRDefault="0032415D" w:rsidP="504B2960">
      <w:pPr>
        <w:pStyle w:val="Cobra-Normal"/>
        <w:rPr>
          <w:rFonts w:eastAsia="Clear Sans Light"/>
          <w:color w:val="000000" w:themeColor="text1"/>
          <w:lang w:val="fr-FR"/>
        </w:rPr>
      </w:pPr>
    </w:p>
    <w:p w14:paraId="1D267A0E" w14:textId="4B1C2443" w:rsidR="1C654417" w:rsidRDefault="1C654417" w:rsidP="1C654417">
      <w:pPr>
        <w:spacing w:line="24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6E088C13" wp14:editId="5478FC4F">
            <wp:extent cx="4572000" cy="1809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3277" w14:textId="34201079" w:rsidR="1C654417" w:rsidRPr="004E66C8" w:rsidRDefault="00E60655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>C</w:t>
      </w:r>
      <w:r w:rsidR="00E530C4">
        <w:rPr>
          <w:rFonts w:ascii="Segoe UI" w:eastAsia="Segoe UI" w:hAnsi="Segoe UI" w:cs="Segoe UI"/>
          <w:iCs/>
          <w:lang w:val="fr-FR"/>
        </w:rPr>
        <w:t>réation d’un nouveau tag</w:t>
      </w:r>
      <w:r>
        <w:rPr>
          <w:rFonts w:ascii="Segoe UI" w:eastAsia="Segoe UI" w:hAnsi="Segoe UI" w:cs="Segoe UI"/>
          <w:iCs/>
          <w:lang w:val="fr-FR"/>
        </w:rPr>
        <w:t xml:space="preserve"> dans la fenêtre </w:t>
      </w:r>
      <w:proofErr w:type="spellStart"/>
      <w:r>
        <w:rPr>
          <w:rFonts w:ascii="Segoe UI" w:eastAsia="Segoe UI" w:hAnsi="Segoe UI" w:cs="Segoe UI"/>
          <w:iCs/>
          <w:lang w:val="fr-FR"/>
        </w:rPr>
        <w:t>Inspector</w:t>
      </w:r>
      <w:proofErr w:type="spellEnd"/>
    </w:p>
    <w:p w14:paraId="136D9B24" w14:textId="03128BC5" w:rsidR="1C654417" w:rsidRPr="004E66C8" w:rsidRDefault="1C654417" w:rsidP="1C654417">
      <w:pPr>
        <w:rPr>
          <w:rFonts w:ascii="Segoe UI" w:eastAsia="Segoe UI" w:hAnsi="Segoe UI" w:cs="Segoe UI"/>
          <w:color w:val="383838"/>
          <w:sz w:val="18"/>
          <w:szCs w:val="18"/>
          <w:lang w:val="fr-FR"/>
        </w:rPr>
      </w:pPr>
    </w:p>
    <w:p w14:paraId="37445C76" w14:textId="39F466DF" w:rsidR="1C654417" w:rsidRPr="004E66C8" w:rsidRDefault="1C654417" w:rsidP="00804BB0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3C6CAE4E">
        <w:rPr>
          <w:rFonts w:eastAsia="Clear Sans Light"/>
          <w:color w:val="000000" w:themeColor="text1"/>
          <w:lang w:val="fr-FR"/>
        </w:rPr>
        <w:t xml:space="preserve">Ensuite retournez dans </w:t>
      </w:r>
      <w:r w:rsidR="250B7AEE" w:rsidRPr="3C6CAE4E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2DF30E7F" w:rsidRPr="3C6CAE4E">
        <w:rPr>
          <w:rFonts w:eastAsia="Clear Sans Light"/>
          <w:b/>
          <w:bCs/>
          <w:color w:val="000000" w:themeColor="text1"/>
          <w:lang w:val="fr-FR"/>
        </w:rPr>
        <w:t>I</w:t>
      </w:r>
      <w:r w:rsidRPr="3C6CAE4E">
        <w:rPr>
          <w:rFonts w:eastAsia="Clear Sans Light"/>
          <w:b/>
          <w:bCs/>
          <w:color w:val="000000" w:themeColor="text1"/>
          <w:lang w:val="fr-FR"/>
        </w:rPr>
        <w:t>nspector</w:t>
      </w:r>
      <w:proofErr w:type="spellEnd"/>
      <w:r w:rsidR="53B75F10" w:rsidRPr="3C6CAE4E">
        <w:rPr>
          <w:rFonts w:eastAsia="Clear Sans Light"/>
          <w:b/>
          <w:bCs/>
          <w:color w:val="000000" w:themeColor="text1"/>
          <w:lang w:val="fr-FR"/>
        </w:rPr>
        <w:t>”</w:t>
      </w:r>
      <w:r w:rsidRPr="3C6CAE4E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Pr="3C6CAE4E">
        <w:rPr>
          <w:rFonts w:eastAsia="Clear Sans Light"/>
          <w:color w:val="000000" w:themeColor="text1"/>
          <w:lang w:val="fr-FR"/>
        </w:rPr>
        <w:t>de la pièce</w:t>
      </w:r>
      <w:r w:rsidR="00D62F48">
        <w:rPr>
          <w:rFonts w:eastAsia="Clear Sans Light"/>
          <w:color w:val="000000" w:themeColor="text1"/>
          <w:lang w:val="fr-FR"/>
        </w:rPr>
        <w:t>.</w:t>
      </w:r>
      <w:r w:rsidR="00A61967" w:rsidRPr="00A61967">
        <w:rPr>
          <w:rFonts w:eastAsia="Clear Sans Light"/>
          <w:color w:val="000000" w:themeColor="text1"/>
          <w:lang w:val="fr-FR"/>
        </w:rPr>
        <w:t xml:space="preserve"> </w:t>
      </w:r>
      <w:r w:rsidR="00A61967">
        <w:rPr>
          <w:rFonts w:eastAsia="Clear Sans Light"/>
          <w:color w:val="000000" w:themeColor="text1"/>
          <w:lang w:val="fr-FR"/>
        </w:rPr>
        <w:t>V</w:t>
      </w:r>
      <w:r w:rsidR="00A61967" w:rsidRPr="3C6CAE4E">
        <w:rPr>
          <w:rFonts w:eastAsia="Clear Sans Light"/>
          <w:color w:val="000000" w:themeColor="text1"/>
          <w:lang w:val="fr-FR"/>
        </w:rPr>
        <w:t>ous pouvez voir votre nouvelle catégorie</w:t>
      </w:r>
      <w:r w:rsidRPr="3C6CAE4E">
        <w:rPr>
          <w:rFonts w:eastAsia="Clear Sans Light"/>
          <w:color w:val="000000" w:themeColor="text1"/>
          <w:lang w:val="fr-FR"/>
        </w:rPr>
        <w:t xml:space="preserve"> </w:t>
      </w:r>
      <w:r w:rsidR="00A61967">
        <w:rPr>
          <w:rFonts w:eastAsia="Clear Sans Light"/>
          <w:color w:val="000000" w:themeColor="text1"/>
          <w:lang w:val="fr-FR"/>
        </w:rPr>
        <w:t xml:space="preserve">quand vous </w:t>
      </w:r>
      <w:r w:rsidRPr="3C6CAE4E">
        <w:rPr>
          <w:rFonts w:eastAsia="Clear Sans Light"/>
          <w:color w:val="000000" w:themeColor="text1"/>
          <w:lang w:val="fr-FR"/>
        </w:rPr>
        <w:t>retournerez dans les tags.</w:t>
      </w:r>
      <w:r w:rsidR="00804BB0">
        <w:rPr>
          <w:rFonts w:eastAsia="Clear Sans Light"/>
          <w:color w:val="000000" w:themeColor="text1"/>
          <w:lang w:val="fr-FR"/>
        </w:rPr>
        <w:t xml:space="preserve"> </w:t>
      </w:r>
      <w:r w:rsidRPr="504B2960">
        <w:rPr>
          <w:rFonts w:eastAsia="Clear Sans Light"/>
          <w:b/>
          <w:bCs/>
          <w:color w:val="000000" w:themeColor="text1"/>
          <w:lang w:val="fr-FR"/>
        </w:rPr>
        <w:t>Sélectionnez-la.</w:t>
      </w:r>
    </w:p>
    <w:p w14:paraId="070DE3FE" w14:textId="0CCEDC9D" w:rsidR="1C654417" w:rsidRPr="004E66C8" w:rsidRDefault="1C654417" w:rsidP="001A579A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Passons à la modification du script du personnage.</w:t>
      </w:r>
      <w:r w:rsidR="001A579A">
        <w:rPr>
          <w:rFonts w:eastAsia="Clear Sans Light"/>
          <w:color w:val="000000" w:themeColor="text1"/>
          <w:lang w:val="fr-FR"/>
        </w:rPr>
        <w:t xml:space="preserve"> </w:t>
      </w:r>
      <w:r w:rsidRPr="3C6CAE4E">
        <w:rPr>
          <w:rFonts w:eastAsia="Clear Sans Light"/>
          <w:color w:val="000000" w:themeColor="text1"/>
          <w:lang w:val="fr-FR"/>
        </w:rPr>
        <w:t xml:space="preserve">Pour cela cliquez sur votre personnage, allez dans </w:t>
      </w:r>
      <w:r w:rsidR="09E51230" w:rsidRPr="3C6CAE4E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="77D07C63" w:rsidRPr="3C6CAE4E">
        <w:rPr>
          <w:rFonts w:eastAsia="Clear Sans Light"/>
          <w:b/>
          <w:bCs/>
          <w:lang w:val="fr-FR"/>
        </w:rPr>
        <w:t>I</w:t>
      </w:r>
      <w:r w:rsidRPr="3C6CAE4E">
        <w:rPr>
          <w:rFonts w:eastAsia="Clear Sans Light"/>
          <w:b/>
          <w:bCs/>
          <w:lang w:val="fr-FR"/>
        </w:rPr>
        <w:t>nspector</w:t>
      </w:r>
      <w:proofErr w:type="spellEnd"/>
      <w:r w:rsidR="0978DA2B" w:rsidRPr="3C6CAE4E">
        <w:rPr>
          <w:rFonts w:eastAsia="Clear Sans Light"/>
          <w:b/>
          <w:bCs/>
          <w:lang w:val="fr-FR"/>
        </w:rPr>
        <w:t>”</w:t>
      </w:r>
      <w:r w:rsidRPr="3C6CAE4E">
        <w:rPr>
          <w:rFonts w:eastAsia="Clear Sans Light"/>
          <w:color w:val="000000" w:themeColor="text1"/>
          <w:lang w:val="fr-FR"/>
        </w:rPr>
        <w:t>, cherchez le Player Controller (script) et double cliquez sur</w:t>
      </w:r>
      <w:r w:rsidRPr="3C6CAE4E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="6EA619A2" w:rsidRPr="3C6CAE4E">
        <w:rPr>
          <w:rFonts w:eastAsia="Clear Sans Light"/>
          <w:b/>
          <w:bCs/>
          <w:color w:val="000000" w:themeColor="text1"/>
          <w:lang w:val="fr-FR"/>
        </w:rPr>
        <w:t>“</w:t>
      </w:r>
      <w:proofErr w:type="spellStart"/>
      <w:r w:rsidRPr="3C6CAE4E">
        <w:rPr>
          <w:rFonts w:eastAsia="Clear Sans Light"/>
          <w:b/>
          <w:bCs/>
          <w:color w:val="000000" w:themeColor="text1"/>
          <w:lang w:val="fr-FR"/>
        </w:rPr>
        <w:t>PlayerController</w:t>
      </w:r>
      <w:proofErr w:type="spellEnd"/>
      <w:r w:rsidR="7E2147C0" w:rsidRPr="3C6CAE4E">
        <w:rPr>
          <w:rFonts w:eastAsia="Clear Sans Light"/>
          <w:b/>
          <w:bCs/>
          <w:color w:val="000000" w:themeColor="text1"/>
          <w:lang w:val="fr-FR"/>
        </w:rPr>
        <w:t>”</w:t>
      </w:r>
      <w:r w:rsidRPr="3C6CAE4E">
        <w:rPr>
          <w:rFonts w:eastAsia="Clear Sans Light"/>
          <w:b/>
          <w:bCs/>
          <w:color w:val="000000" w:themeColor="text1"/>
          <w:lang w:val="fr-FR"/>
        </w:rPr>
        <w:t xml:space="preserve"> </w:t>
      </w:r>
      <w:r w:rsidRPr="3C6CAE4E">
        <w:rPr>
          <w:rFonts w:eastAsia="Clear Sans Light"/>
          <w:color w:val="000000" w:themeColor="text1"/>
          <w:lang w:val="fr-FR"/>
        </w:rPr>
        <w:t>afin d’ouvrir le script.</w:t>
      </w:r>
    </w:p>
    <w:p w14:paraId="1D680CE5" w14:textId="368A4A73" w:rsidR="1C654417" w:rsidRDefault="1C654417" w:rsidP="1C654417">
      <w:pPr>
        <w:spacing w:line="24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2D02A166" wp14:editId="4B11A419">
            <wp:extent cx="4572000" cy="2124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3BB5" w14:textId="64124F34" w:rsidR="1C654417" w:rsidRDefault="00356E15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>Où trouver le script dans l</w:t>
      </w:r>
      <w:r w:rsidR="00E60655">
        <w:rPr>
          <w:rFonts w:ascii="Segoe UI" w:eastAsia="Segoe UI" w:hAnsi="Segoe UI" w:cs="Segoe UI"/>
          <w:iCs/>
          <w:lang w:val="fr-FR"/>
        </w:rPr>
        <w:t>a</w:t>
      </w:r>
      <w:r>
        <w:rPr>
          <w:rFonts w:ascii="Segoe UI" w:eastAsia="Segoe UI" w:hAnsi="Segoe UI" w:cs="Segoe UI"/>
          <w:iCs/>
          <w:lang w:val="fr-FR"/>
        </w:rPr>
        <w:t xml:space="preserve"> fenêtre </w:t>
      </w:r>
      <w:proofErr w:type="spellStart"/>
      <w:r w:rsidR="006F56A0">
        <w:rPr>
          <w:rFonts w:ascii="Segoe UI" w:eastAsia="Segoe UI" w:hAnsi="Segoe UI" w:cs="Segoe UI"/>
          <w:iCs/>
          <w:lang w:val="fr-FR"/>
        </w:rPr>
        <w:t>Inspector</w:t>
      </w:r>
      <w:proofErr w:type="spellEnd"/>
    </w:p>
    <w:p w14:paraId="3CA440C4" w14:textId="77777777" w:rsidR="00F02046" w:rsidRPr="000A71A8" w:rsidRDefault="00F02046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</w:p>
    <w:p w14:paraId="1CE4A9AF" w14:textId="3B2EFBBF" w:rsidR="1C654417" w:rsidRPr="000A71A8" w:rsidRDefault="00D32124" w:rsidP="00B05338">
      <w:pPr>
        <w:ind w:firstLine="708"/>
        <w:rPr>
          <w:rFonts w:ascii="Clear Sans Light" w:eastAsia="Clear Sans Light" w:hAnsi="Clear Sans Light" w:cs="Clear Sans Light"/>
          <w:color w:val="000000" w:themeColor="text1"/>
          <w:lang w:val="fr-FR"/>
        </w:rPr>
      </w:pPr>
      <w:r w:rsidRPr="0763CADF">
        <w:rPr>
          <w:rFonts w:ascii="Clear Sans Light" w:eastAsia="Clear Sans Light" w:hAnsi="Clear Sans Light" w:cs="Clear Sans Light"/>
          <w:color w:val="000000" w:themeColor="text1"/>
          <w:lang w:val="fr-FR"/>
        </w:rPr>
        <w:t>Descendez</w:t>
      </w:r>
      <w:r w:rsidR="0FE31324" w:rsidRPr="0763CADF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</w:t>
      </w:r>
      <w:r w:rsidRPr="0763CADF">
        <w:rPr>
          <w:rFonts w:ascii="Clear Sans Light" w:eastAsia="Clear Sans Light" w:hAnsi="Clear Sans Light" w:cs="Clear Sans Light"/>
          <w:color w:val="000000" w:themeColor="text1"/>
          <w:lang w:val="fr-FR"/>
        </w:rPr>
        <w:t>en</w:t>
      </w:r>
      <w:r w:rsidR="1C654417" w:rsidRPr="0763CADF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bas du </w:t>
      </w:r>
      <w:r w:rsidR="752C32C2" w:rsidRPr="0763CADF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“</w:t>
      </w:r>
      <w:r w:rsidR="3D01A23F" w:rsidRPr="0763CADF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S</w:t>
      </w:r>
      <w:r w:rsidR="1C654417" w:rsidRPr="0763CADF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cript</w:t>
      </w:r>
      <w:r w:rsidR="3D7B2247" w:rsidRPr="0763CADF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>”</w:t>
      </w:r>
      <w:r w:rsidR="1C654417" w:rsidRPr="0763CADF">
        <w:rPr>
          <w:rFonts w:ascii="Clear Sans Light" w:eastAsia="Clear Sans Light" w:hAnsi="Clear Sans Light" w:cs="Clear Sans Light"/>
          <w:b/>
          <w:bCs/>
          <w:color w:val="000000" w:themeColor="text1"/>
          <w:lang w:val="fr-FR"/>
        </w:rPr>
        <w:t xml:space="preserve"> </w:t>
      </w:r>
      <w:r w:rsidR="1C654417" w:rsidRPr="0763CADF">
        <w:rPr>
          <w:rFonts w:ascii="Clear Sans Light" w:eastAsia="Clear Sans Light" w:hAnsi="Clear Sans Light" w:cs="Clear Sans Light"/>
          <w:color w:val="000000" w:themeColor="text1"/>
          <w:lang w:val="fr-FR"/>
        </w:rPr>
        <w:t>et rajoutez la fonction ci-dessous à l’endroit indiqué.</w:t>
      </w:r>
    </w:p>
    <w:p w14:paraId="63E30C51" w14:textId="2A7664B4" w:rsidR="1C654417" w:rsidRPr="000A71A8" w:rsidRDefault="1C654417" w:rsidP="1C654417">
      <w:pPr>
        <w:pStyle w:val="Cobra-NormalTick"/>
        <w:rPr>
          <w:rFonts w:eastAsia="Clear Sans Light"/>
          <w:color w:val="000000" w:themeColor="text1"/>
          <w:lang w:val="fr-FR"/>
        </w:rPr>
      </w:pPr>
      <w:r w:rsidRPr="0763CADF">
        <w:rPr>
          <w:rFonts w:eastAsia="Clear Sans Light"/>
          <w:color w:val="000000" w:themeColor="text1"/>
          <w:lang w:val="fr-FR"/>
        </w:rPr>
        <w:t>Crée</w:t>
      </w:r>
      <w:r w:rsidR="0D0C7E88" w:rsidRPr="0763CADF">
        <w:rPr>
          <w:rFonts w:eastAsia="Clear Sans Light"/>
          <w:color w:val="000000" w:themeColor="text1"/>
          <w:lang w:val="fr-FR"/>
        </w:rPr>
        <w:t>z</w:t>
      </w:r>
      <w:r w:rsidRPr="0763CADF">
        <w:rPr>
          <w:rFonts w:eastAsia="Clear Sans Light"/>
          <w:color w:val="000000" w:themeColor="text1"/>
          <w:lang w:val="fr-FR"/>
        </w:rPr>
        <w:t xml:space="preserve"> une fonction OnCollisionEnter2D qui prendra un Collision2D en paramètre.</w:t>
      </w:r>
    </w:p>
    <w:p w14:paraId="2B5E8C16" w14:textId="2B916049" w:rsidR="1C654417" w:rsidRPr="000A71A8" w:rsidRDefault="1C654417" w:rsidP="1C654417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La fonction doit détruire la pièce si elle est ramassée par </w:t>
      </w:r>
      <w:r w:rsidR="467E4B73" w:rsidRPr="504B2960">
        <w:rPr>
          <w:rFonts w:eastAsia="Clear Sans Light"/>
          <w:color w:val="000000" w:themeColor="text1"/>
          <w:lang w:val="fr-FR"/>
        </w:rPr>
        <w:t>Nora</w:t>
      </w:r>
      <w:r w:rsidRPr="504B2960">
        <w:rPr>
          <w:rFonts w:eastAsia="Clear Sans Light"/>
          <w:color w:val="000000" w:themeColor="text1"/>
          <w:lang w:val="fr-FR"/>
        </w:rPr>
        <w:t>.</w:t>
      </w:r>
    </w:p>
    <w:p w14:paraId="38182810" w14:textId="707BE7BF" w:rsidR="1C654417" w:rsidRPr="000A71A8" w:rsidRDefault="1C9A5A3A" w:rsidP="004F293E">
      <w:pPr>
        <w:pStyle w:val="Cobra-Normal"/>
        <w:ind w:firstLine="708"/>
        <w:rPr>
          <w:rFonts w:eastAsia="Clear Sans Light"/>
          <w:color w:val="FFC000" w:themeColor="accent4"/>
          <w:lang w:val="fr-FR"/>
        </w:rPr>
      </w:pPr>
      <w:r w:rsidRPr="504B2960">
        <w:rPr>
          <w:rFonts w:eastAsia="Clear Sans Light"/>
          <w:b/>
          <w:bCs/>
          <w:color w:val="FFC000" w:themeColor="accent4"/>
          <w:lang w:val="fr-FR"/>
        </w:rPr>
        <w:t xml:space="preserve">⚠ </w:t>
      </w:r>
      <w:r w:rsidR="79896A13" w:rsidRPr="504B2960">
        <w:rPr>
          <w:rFonts w:eastAsia="Clear Sans Light"/>
          <w:b/>
          <w:bCs/>
          <w:color w:val="FFC000" w:themeColor="accent4"/>
          <w:lang w:val="fr-FR"/>
        </w:rPr>
        <w:t>Attention</w:t>
      </w:r>
      <w:r w:rsidR="79896A13" w:rsidRPr="504B2960">
        <w:rPr>
          <w:rFonts w:eastAsia="Clear Sans Light"/>
          <w:color w:val="FFC000" w:themeColor="accent4"/>
          <w:lang w:val="fr-FR"/>
        </w:rPr>
        <w:t xml:space="preserve"> </w:t>
      </w:r>
      <w:r w:rsidR="1C654417" w:rsidRPr="504B2960">
        <w:rPr>
          <w:rFonts w:eastAsia="Clear Sans Light"/>
          <w:color w:val="FFC000" w:themeColor="accent4"/>
          <w:lang w:val="fr-FR"/>
        </w:rPr>
        <w:t>:</w:t>
      </w:r>
      <w:r w:rsidR="5528549E" w:rsidRPr="504B2960">
        <w:rPr>
          <w:rFonts w:eastAsia="Clear Sans Light"/>
          <w:color w:val="FFC000" w:themeColor="accent4"/>
          <w:lang w:val="fr-FR"/>
        </w:rPr>
        <w:t xml:space="preserve"> </w:t>
      </w:r>
      <w:r w:rsidR="1C654417" w:rsidRPr="504B2960">
        <w:rPr>
          <w:rFonts w:eastAsia="Clear Sans Light"/>
          <w:color w:val="FFC000" w:themeColor="accent4"/>
          <w:lang w:val="fr-FR"/>
        </w:rPr>
        <w:t>Faites bien attention aux accolades et à leur position, mais aussi à l’orthographe du nom de votre tag, il doit être identique !</w:t>
      </w:r>
    </w:p>
    <w:p w14:paraId="5098B4F5" w14:textId="66062F58" w:rsidR="1C654417" w:rsidRPr="004F293E" w:rsidRDefault="467E4B73" w:rsidP="004F293E">
      <w:pPr>
        <w:ind w:firstLine="708"/>
        <w:rPr>
          <w:rFonts w:ascii="Clear Sans Light" w:eastAsia="Clear Sans Light" w:hAnsi="Clear Sans Light" w:cs="Clear Sans Light"/>
          <w:color w:val="000000" w:themeColor="text1"/>
          <w:lang w:val="fr-FR"/>
        </w:rPr>
      </w:pPr>
      <w:r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Nora</w:t>
      </w:r>
      <w:r w:rsidR="1C654417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peut désormais ramasser les pièces quand vous rentrez en contact avec !</w:t>
      </w:r>
      <w:r w:rsidR="004F293E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</w:t>
      </w:r>
      <w:r w:rsidR="1C654417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Vous pouvez en faire un </w:t>
      </w:r>
      <w:proofErr w:type="spellStart"/>
      <w:r w:rsidR="2FAB0BA2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prefab</w:t>
      </w:r>
      <w:proofErr w:type="spellEnd"/>
      <w:r w:rsidR="1C654417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pour </w:t>
      </w:r>
      <w:r w:rsidR="405A0B3D" w:rsidRPr="504B2960">
        <w:rPr>
          <w:rFonts w:ascii="Clear Sans Light" w:eastAsia="Clear Sans Light" w:hAnsi="Clear Sans Light" w:cs="Clear Sans Light"/>
          <w:color w:val="000000" w:themeColor="text1"/>
          <w:lang w:val="fr-FR"/>
        </w:rPr>
        <w:t>ajouter</w:t>
      </w:r>
      <w:r w:rsidR="00100D36">
        <w:rPr>
          <w:rFonts w:ascii="Clear Sans Light" w:eastAsia="Clear Sans Light" w:hAnsi="Clear Sans Light" w:cs="Clear Sans Light"/>
          <w:color w:val="000000" w:themeColor="text1"/>
          <w:lang w:val="fr-FR"/>
        </w:rPr>
        <w:t xml:space="preserve"> d’autre pièces</w:t>
      </w:r>
      <w:r w:rsidR="00B05338">
        <w:rPr>
          <w:rFonts w:eastAsia="Clear Sans Light"/>
          <w:color w:val="000000" w:themeColor="text1"/>
          <w:lang w:val="fr-FR"/>
        </w:rPr>
        <w:t>.</w:t>
      </w:r>
    </w:p>
    <w:p w14:paraId="766A752F" w14:textId="3CBFA578" w:rsidR="00970A8E" w:rsidRPr="000A71A8" w:rsidRDefault="00970A8E">
      <w:pPr>
        <w:rPr>
          <w:lang w:val="fr-FR"/>
        </w:rPr>
      </w:pPr>
    </w:p>
    <w:p w14:paraId="44075EDC" w14:textId="0C7A2030" w:rsidR="00970A8E" w:rsidRPr="000A71A8" w:rsidRDefault="00970A8E">
      <w:pPr>
        <w:rPr>
          <w:lang w:val="fr-FR"/>
        </w:rPr>
      </w:pPr>
    </w:p>
    <w:p w14:paraId="424359B0" w14:textId="443183B7" w:rsidR="00970A8E" w:rsidRPr="000A71A8" w:rsidRDefault="009272BE">
      <w:pPr>
        <w:rPr>
          <w:lang w:val="fr-FR"/>
        </w:rPr>
      </w:pPr>
      <w:r w:rsidRPr="00DA2F3D">
        <w:rPr>
          <w:rFonts w:ascii="Aharoni" w:hAnsi="Aharoni" w:cs="Aharoni" w:hint="cs"/>
          <w:noProof/>
          <w:sz w:val="36"/>
          <w:szCs w:val="36"/>
        </w:rPr>
        <w:drawing>
          <wp:anchor distT="0" distB="0" distL="114300" distR="114300" simplePos="0" relativeHeight="251658242" behindDoc="1" locked="0" layoutInCell="1" allowOverlap="1" wp14:anchorId="70008AC6" wp14:editId="341C9AD3">
            <wp:simplePos x="0" y="0"/>
            <wp:positionH relativeFrom="margin">
              <wp:posOffset>3176905</wp:posOffset>
            </wp:positionH>
            <wp:positionV relativeFrom="paragraph">
              <wp:posOffset>86360</wp:posOffset>
            </wp:positionV>
            <wp:extent cx="2872740" cy="2872740"/>
            <wp:effectExtent l="0" t="0" r="0" b="0"/>
            <wp:wrapTight wrapText="bothSides">
              <wp:wrapPolygon edited="0">
                <wp:start x="9883" y="4870"/>
                <wp:lineTo x="8308" y="7162"/>
                <wp:lineTo x="4154" y="9310"/>
                <wp:lineTo x="4154" y="10599"/>
                <wp:lineTo x="4584" y="12032"/>
                <wp:lineTo x="6016" y="14324"/>
                <wp:lineTo x="5873" y="17761"/>
                <wp:lineTo x="7305" y="18048"/>
                <wp:lineTo x="13321" y="18334"/>
                <wp:lineTo x="14037" y="18334"/>
                <wp:lineTo x="15040" y="17761"/>
                <wp:lineTo x="15613" y="17045"/>
                <wp:lineTo x="15613" y="14324"/>
                <wp:lineTo x="16759" y="12032"/>
                <wp:lineTo x="17332" y="11029"/>
                <wp:lineTo x="17475" y="9883"/>
                <wp:lineTo x="17332" y="9310"/>
                <wp:lineTo x="13321" y="7448"/>
                <wp:lineTo x="12175" y="4870"/>
                <wp:lineTo x="9883" y="487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D2C3A" w14:textId="0638DFFD" w:rsidR="00244BD8" w:rsidRPr="000A71A8" w:rsidRDefault="00DA2F3D" w:rsidP="00DA2F3D">
      <w:pPr>
        <w:tabs>
          <w:tab w:val="left" w:pos="1284"/>
        </w:tabs>
        <w:rPr>
          <w:rFonts w:ascii="Aharoni" w:hAnsi="Aharoni" w:cs="Aharoni"/>
          <w:lang w:val="fr-FR"/>
        </w:rPr>
      </w:pPr>
      <w:r w:rsidRPr="000A71A8">
        <w:rPr>
          <w:rFonts w:ascii="Aharoni" w:hAnsi="Aharoni" w:cs="Aharoni"/>
          <w:lang w:val="fr-FR"/>
        </w:rPr>
        <w:tab/>
      </w:r>
    </w:p>
    <w:p w14:paraId="5FFB1D61" w14:textId="03A5F216" w:rsidR="00DA2F3D" w:rsidRPr="000A71A8" w:rsidRDefault="00DA2F3D" w:rsidP="00DA2F3D">
      <w:pPr>
        <w:tabs>
          <w:tab w:val="left" w:pos="1284"/>
        </w:tabs>
        <w:rPr>
          <w:rFonts w:ascii="Aharoni" w:hAnsi="Aharoni" w:cs="Aharoni"/>
          <w:lang w:val="fr-FR"/>
        </w:rPr>
      </w:pPr>
    </w:p>
    <w:p w14:paraId="5E3C256F" w14:textId="77777777" w:rsidR="009272BE" w:rsidRPr="000A71A8" w:rsidRDefault="009272BE" w:rsidP="00DA2F3D">
      <w:pPr>
        <w:tabs>
          <w:tab w:val="left" w:pos="1284"/>
        </w:tabs>
        <w:rPr>
          <w:rFonts w:ascii="Aharoni" w:hAnsi="Aharoni" w:cs="Aharoni"/>
          <w:lang w:val="fr-FR"/>
        </w:rPr>
      </w:pPr>
    </w:p>
    <w:p w14:paraId="58F1256E" w14:textId="77777777" w:rsidR="009272BE" w:rsidRPr="000A71A8" w:rsidRDefault="009272BE" w:rsidP="00DA2F3D">
      <w:pPr>
        <w:tabs>
          <w:tab w:val="left" w:pos="1284"/>
        </w:tabs>
        <w:rPr>
          <w:rFonts w:ascii="Aharoni" w:hAnsi="Aharoni" w:cs="Aharoni"/>
          <w:lang w:val="fr-FR"/>
        </w:rPr>
      </w:pPr>
    </w:p>
    <w:p w14:paraId="59D75475" w14:textId="500411DD" w:rsidR="009272BE" w:rsidRPr="000A71A8" w:rsidRDefault="00721BDB" w:rsidP="009272BE">
      <w:pPr>
        <w:tabs>
          <w:tab w:val="left" w:pos="1284"/>
        </w:tabs>
        <w:rPr>
          <w:rFonts w:ascii="Aharoni" w:hAnsi="Aharoni" w:cs="Aharoni"/>
          <w:lang w:val="fr-FR"/>
        </w:rPr>
      </w:pPr>
      <w:r w:rsidRPr="000A71A8">
        <w:rPr>
          <w:rFonts w:ascii="Aharoni" w:hAnsi="Aharoni" w:cs="Aharoni" w:hint="cs"/>
          <w:sz w:val="36"/>
          <w:szCs w:val="36"/>
          <w:lang w:val="fr-FR"/>
        </w:rPr>
        <w:t>Génial, vous avez</w:t>
      </w:r>
      <w:r w:rsidR="004F1F8C" w:rsidRPr="000A71A8">
        <w:rPr>
          <w:rFonts w:ascii="Aharoni" w:hAnsi="Aharoni" w:cs="Aharoni" w:hint="cs"/>
          <w:sz w:val="36"/>
          <w:szCs w:val="36"/>
          <w:lang w:val="fr-FR"/>
        </w:rPr>
        <w:t xml:space="preserve"> accompli</w:t>
      </w:r>
    </w:p>
    <w:p w14:paraId="2CE53B21" w14:textId="4FB9EDAF" w:rsidR="1C654417" w:rsidRPr="006B0E45" w:rsidRDefault="4803A0EB" w:rsidP="006B0E45">
      <w:pPr>
        <w:tabs>
          <w:tab w:val="left" w:pos="1284"/>
        </w:tabs>
        <w:rPr>
          <w:rFonts w:ascii="Aharoni" w:hAnsi="Aharoni" w:cs="Aharoni"/>
          <w:lang w:val="fr-FR"/>
        </w:rPr>
      </w:pPr>
      <w:r w:rsidRPr="7E0611B5">
        <w:rPr>
          <w:rFonts w:ascii="Aharoni" w:hAnsi="Aharoni" w:cs="Aharoni"/>
          <w:sz w:val="36"/>
          <w:szCs w:val="36"/>
          <w:lang w:val="fr-FR"/>
        </w:rPr>
        <w:t>toutes les étapes du sujet</w:t>
      </w:r>
      <w:r w:rsidR="2F741468" w:rsidRPr="7E0611B5">
        <w:rPr>
          <w:rFonts w:ascii="Aharoni" w:hAnsi="Aharoni" w:cs="Aharoni"/>
          <w:sz w:val="36"/>
          <w:szCs w:val="36"/>
          <w:lang w:val="fr-FR"/>
        </w:rPr>
        <w:t xml:space="preserve"> !</w:t>
      </w:r>
      <w:r w:rsidR="7FFA3B84" w:rsidRPr="7E0611B5">
        <w:rPr>
          <w:sz w:val="36"/>
          <w:szCs w:val="36"/>
          <w:lang w:val="fr-FR"/>
        </w:rPr>
        <w:br w:type="page"/>
      </w:r>
    </w:p>
    <w:p w14:paraId="1E66605F" w14:textId="2AE03568" w:rsidR="1C654417" w:rsidRDefault="4E337C24" w:rsidP="1C654417">
      <w:pPr>
        <w:pStyle w:val="Cobra-Titre2"/>
        <w:rPr>
          <w:lang w:val="fr-FR"/>
        </w:rPr>
      </w:pPr>
      <w:r w:rsidRPr="3C6CAE4E">
        <w:rPr>
          <w:lang w:val="fr-FR"/>
        </w:rPr>
        <w:t>Oh non</w:t>
      </w:r>
      <w:r w:rsidR="006B0E45">
        <w:rPr>
          <w:lang w:val="fr-FR"/>
        </w:rPr>
        <w:t>,</w:t>
      </w:r>
      <w:r w:rsidRPr="3C6CAE4E">
        <w:rPr>
          <w:lang w:val="fr-FR"/>
        </w:rPr>
        <w:t xml:space="preserve"> un </w:t>
      </w:r>
      <w:r w:rsidR="69EDB0DD" w:rsidRPr="3C6CAE4E">
        <w:rPr>
          <w:lang w:val="fr-FR"/>
        </w:rPr>
        <w:t xml:space="preserve">pote de </w:t>
      </w:r>
      <w:proofErr w:type="spellStart"/>
      <w:r w:rsidR="0FF893C9" w:rsidRPr="3C6CAE4E">
        <w:rPr>
          <w:lang w:val="fr-FR"/>
        </w:rPr>
        <w:t>Shipeur</w:t>
      </w:r>
      <w:proofErr w:type="spellEnd"/>
      <w:r w:rsidR="0FF893C9" w:rsidRPr="3C6CAE4E">
        <w:rPr>
          <w:lang w:val="fr-FR"/>
        </w:rPr>
        <w:t xml:space="preserve"> </w:t>
      </w:r>
      <w:r w:rsidR="00E8351B" w:rsidRPr="3C6CAE4E">
        <w:rPr>
          <w:lang w:val="fr-FR"/>
        </w:rPr>
        <w:t>vous</w:t>
      </w:r>
      <w:r w:rsidR="0FF893C9" w:rsidRPr="3C6CAE4E">
        <w:rPr>
          <w:lang w:val="fr-FR"/>
        </w:rPr>
        <w:t xml:space="preserve"> attaque !</w:t>
      </w:r>
    </w:p>
    <w:p w14:paraId="53D73F34" w14:textId="77777777" w:rsidR="006B0E45" w:rsidRPr="006B0E45" w:rsidRDefault="006B0E45" w:rsidP="006B0E45">
      <w:pPr>
        <w:pStyle w:val="Cobra-Titre2"/>
        <w:numPr>
          <w:ilvl w:val="0"/>
          <w:numId w:val="0"/>
        </w:numPr>
        <w:ind w:left="1364"/>
        <w:rPr>
          <w:lang w:val="fr-FR"/>
        </w:rPr>
      </w:pPr>
    </w:p>
    <w:p w14:paraId="091FB5BB" w14:textId="4BF1ABA6" w:rsidR="1C654417" w:rsidRPr="000A71A8" w:rsidRDefault="1C654417" w:rsidP="504B2960">
      <w:pPr>
        <w:pStyle w:val="Cobra-Normal"/>
        <w:ind w:firstLine="360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Pour entraîner au mieux </w:t>
      </w:r>
      <w:r w:rsidR="467E4B73" w:rsidRPr="504B2960">
        <w:rPr>
          <w:rFonts w:eastAsia="Clear Sans Light"/>
          <w:color w:val="000000" w:themeColor="text1"/>
          <w:lang w:val="fr-FR"/>
        </w:rPr>
        <w:t>Nora</w:t>
      </w:r>
      <w:r w:rsidRPr="504B2960">
        <w:rPr>
          <w:rFonts w:eastAsia="Clear Sans Light"/>
          <w:color w:val="000000" w:themeColor="text1"/>
          <w:lang w:val="fr-FR"/>
        </w:rPr>
        <w:t xml:space="preserve"> il faut ajouter de la difficulté ! Pour troubler ce jeu un peu trop paisible, </w:t>
      </w:r>
      <w:r w:rsidR="00E8351B" w:rsidRPr="504B2960">
        <w:rPr>
          <w:rFonts w:eastAsia="Clear Sans Light"/>
          <w:color w:val="000000" w:themeColor="text1"/>
          <w:lang w:val="fr-FR"/>
        </w:rPr>
        <w:t>il est temps de</w:t>
      </w:r>
      <w:r w:rsidRPr="504B2960">
        <w:rPr>
          <w:rFonts w:eastAsia="Clear Sans Light"/>
          <w:color w:val="000000" w:themeColor="text1"/>
          <w:lang w:val="fr-FR"/>
        </w:rPr>
        <w:t xml:space="preserve"> créer un ennemi, quelqu’un qui peut augmenter la difficulté de la partie et faire perdre </w:t>
      </w:r>
      <w:r w:rsidR="467E4B73" w:rsidRPr="504B2960">
        <w:rPr>
          <w:rFonts w:eastAsia="Clear Sans Light"/>
          <w:color w:val="000000" w:themeColor="text1"/>
          <w:lang w:val="fr-FR"/>
        </w:rPr>
        <w:t>Nora</w:t>
      </w:r>
      <w:r w:rsidRPr="504B2960">
        <w:rPr>
          <w:rFonts w:eastAsia="Clear Sans Light"/>
          <w:color w:val="000000" w:themeColor="text1"/>
          <w:lang w:val="fr-FR"/>
        </w:rPr>
        <w:t xml:space="preserve"> !</w:t>
      </w:r>
    </w:p>
    <w:p w14:paraId="1E47E3A4" w14:textId="4425A196" w:rsidR="00E25112" w:rsidRPr="000A71A8" w:rsidRDefault="00E8351B" w:rsidP="504B2960">
      <w:pPr>
        <w:pStyle w:val="Cobra-Normal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Voici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</w:t>
      </w:r>
      <w:r w:rsidR="1C654417" w:rsidRPr="504B2960">
        <w:rPr>
          <w:rFonts w:eastAsia="Clear Sans Light"/>
          <w:b/>
          <w:bCs/>
          <w:lang w:val="fr-FR"/>
        </w:rPr>
        <w:t>crevette.png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qui est </w:t>
      </w:r>
      <w:r w:rsidRPr="504B2960">
        <w:rPr>
          <w:rFonts w:eastAsia="Clear Sans Light"/>
          <w:color w:val="000000" w:themeColor="text1"/>
          <w:lang w:val="fr-FR"/>
        </w:rPr>
        <w:t>votre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plus grand rival aujourd’hui.</w:t>
      </w:r>
      <w:r w:rsidR="005D5743">
        <w:rPr>
          <w:rFonts w:eastAsia="Clear Sans Light"/>
          <w:color w:val="000000" w:themeColor="text1"/>
          <w:lang w:val="fr-FR"/>
        </w:rPr>
        <w:t xml:space="preserve"> 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Si l’on touche cet ennemi, </w:t>
      </w:r>
      <w:r w:rsidRPr="504B2960">
        <w:rPr>
          <w:rFonts w:eastAsia="Clear Sans Light"/>
          <w:color w:val="000000" w:themeColor="text1"/>
          <w:lang w:val="fr-FR"/>
        </w:rPr>
        <w:t>il vous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renvoie au début de </w:t>
      </w:r>
      <w:r w:rsidRPr="504B2960">
        <w:rPr>
          <w:rFonts w:eastAsia="Clear Sans Light"/>
          <w:color w:val="000000" w:themeColor="text1"/>
          <w:lang w:val="fr-FR"/>
        </w:rPr>
        <w:t>la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scène.</w:t>
      </w:r>
      <w:r w:rsidR="005D5743">
        <w:rPr>
          <w:rFonts w:eastAsia="Clear Sans Light"/>
          <w:color w:val="000000" w:themeColor="text1"/>
          <w:lang w:val="fr-FR"/>
        </w:rPr>
        <w:t xml:space="preserve"> </w:t>
      </w:r>
      <w:r w:rsidR="1C654417" w:rsidRPr="504B2960">
        <w:rPr>
          <w:rFonts w:eastAsia="Clear Sans Light"/>
          <w:color w:val="000000" w:themeColor="text1"/>
          <w:lang w:val="fr-FR"/>
        </w:rPr>
        <w:t>Changez les propriétés et découpez la crevette</w:t>
      </w:r>
      <w:r w:rsidR="005D5743">
        <w:rPr>
          <w:rFonts w:eastAsia="Clear Sans Light"/>
          <w:color w:val="000000" w:themeColor="text1"/>
          <w:lang w:val="fr-FR"/>
        </w:rPr>
        <w:t xml:space="preserve">. </w:t>
      </w:r>
      <w:r w:rsidR="1C654417" w:rsidRPr="504B2960">
        <w:rPr>
          <w:rFonts w:eastAsia="Clear Sans Light"/>
          <w:color w:val="000000" w:themeColor="text1"/>
          <w:lang w:val="fr-FR"/>
        </w:rPr>
        <w:t>C’est le même principe que pour la pièce.</w:t>
      </w:r>
    </w:p>
    <w:p w14:paraId="1ECA2618" w14:textId="784570C0" w:rsidR="504B2960" w:rsidRDefault="504B2960" w:rsidP="504B2960">
      <w:pPr>
        <w:pStyle w:val="Cobra-Normal"/>
        <w:rPr>
          <w:rFonts w:ascii="Segoe UI" w:eastAsia="Segoe UI" w:hAnsi="Segoe UI" w:cs="Segoe UI"/>
          <w:color w:val="000000" w:themeColor="text1"/>
          <w:lang w:val="fr-FR"/>
        </w:rPr>
      </w:pPr>
    </w:p>
    <w:p w14:paraId="756BB056" w14:textId="62300629" w:rsidR="1C654417" w:rsidRDefault="1C654417" w:rsidP="1C654417">
      <w:pPr>
        <w:spacing w:line="24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7D3F195F" wp14:editId="5B1A258A">
            <wp:extent cx="4572000" cy="962025"/>
            <wp:effectExtent l="0" t="0" r="0" b="0"/>
            <wp:docPr id="1134752068" name="Picture 113475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75206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EAFB" w14:textId="72B4C3FE" w:rsidR="1C654417" w:rsidRDefault="00E3143E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  <w:r>
        <w:rPr>
          <w:rFonts w:ascii="Segoe UI" w:eastAsia="Segoe UI" w:hAnsi="Segoe UI" w:cs="Segoe UI"/>
          <w:iCs/>
          <w:lang w:val="fr-FR"/>
        </w:rPr>
        <w:t xml:space="preserve">Visuel </w:t>
      </w:r>
      <w:r w:rsidR="1C654417" w:rsidRPr="1C654417">
        <w:rPr>
          <w:rFonts w:ascii="Segoe UI" w:eastAsia="Segoe UI" w:hAnsi="Segoe UI" w:cs="Segoe UI"/>
          <w:iCs/>
          <w:lang w:val="fr-FR"/>
        </w:rPr>
        <w:t>de crevette.png</w:t>
      </w:r>
    </w:p>
    <w:p w14:paraId="1BCFD293" w14:textId="77777777" w:rsidR="00E25112" w:rsidRPr="000A71A8" w:rsidRDefault="00E25112" w:rsidP="1C654417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</w:p>
    <w:p w14:paraId="5F10BA90" w14:textId="0ECE0914" w:rsidR="1C654417" w:rsidRDefault="1C654417" w:rsidP="504B2960">
      <w:pPr>
        <w:pStyle w:val="Cobra-Normal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Ensuite il faut créer un nouveau </w:t>
      </w:r>
      <w:r w:rsidR="0063503B" w:rsidRPr="504B2960">
        <w:rPr>
          <w:rFonts w:eastAsia="Clear Sans Light"/>
          <w:color w:val="000000" w:themeColor="text1"/>
          <w:lang w:val="fr-FR"/>
        </w:rPr>
        <w:t>‘</w:t>
      </w:r>
      <w:r w:rsidRPr="504B2960">
        <w:rPr>
          <w:rFonts w:eastAsia="Clear Sans Light"/>
          <w:b/>
          <w:bCs/>
          <w:color w:val="000000" w:themeColor="text1"/>
          <w:lang w:val="fr-FR"/>
        </w:rPr>
        <w:t>tag</w:t>
      </w:r>
      <w:r w:rsidR="0063503B" w:rsidRPr="504B2960">
        <w:rPr>
          <w:rFonts w:eastAsia="Clear Sans Light"/>
          <w:b/>
          <w:bCs/>
          <w:color w:val="000000" w:themeColor="text1"/>
          <w:lang w:val="fr-FR"/>
        </w:rPr>
        <w:t>’</w:t>
      </w:r>
      <w:r w:rsidRPr="504B2960">
        <w:rPr>
          <w:rFonts w:eastAsia="Clear Sans Light"/>
          <w:color w:val="000000" w:themeColor="text1"/>
          <w:lang w:val="fr-FR"/>
        </w:rPr>
        <w:t xml:space="preserve"> et lui attribuer.</w:t>
      </w:r>
    </w:p>
    <w:p w14:paraId="113EF62C" w14:textId="77777777" w:rsidR="00E25112" w:rsidRPr="000A71A8" w:rsidRDefault="00E25112" w:rsidP="504B2960">
      <w:pPr>
        <w:pStyle w:val="Cobra-Normal"/>
        <w:rPr>
          <w:rFonts w:eastAsia="Clear Sans Light"/>
          <w:color w:val="000000" w:themeColor="text1"/>
          <w:lang w:val="fr-FR"/>
        </w:rPr>
      </w:pPr>
    </w:p>
    <w:p w14:paraId="4853DB24" w14:textId="7F22EB02" w:rsidR="1C654417" w:rsidRDefault="1C654417" w:rsidP="1C65441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827DAB" wp14:editId="4FEEF3A2">
            <wp:extent cx="4572000" cy="49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A8A4" w14:textId="7BA39EAD" w:rsidR="372F3327" w:rsidRDefault="372F3327" w:rsidP="504B2960">
      <w:pPr>
        <w:pStyle w:val="Cobra-Annotation"/>
        <w:jc w:val="center"/>
        <w:rPr>
          <w:rFonts w:ascii="Segoe UI" w:eastAsia="Segoe UI" w:hAnsi="Segoe UI" w:cs="Segoe UI"/>
          <w:lang w:val="fr-FR"/>
        </w:rPr>
      </w:pPr>
      <w:r w:rsidRPr="504B2960">
        <w:rPr>
          <w:rFonts w:ascii="Segoe UI" w:eastAsia="Segoe UI" w:hAnsi="Segoe UI" w:cs="Segoe UI"/>
          <w:lang w:val="fr-FR"/>
        </w:rPr>
        <w:t>Visuel du tag</w:t>
      </w:r>
      <w:r w:rsidR="00E25112">
        <w:rPr>
          <w:rFonts w:ascii="Segoe UI" w:eastAsia="Segoe UI" w:hAnsi="Segoe UI" w:cs="Segoe UI"/>
          <w:lang w:val="fr-FR"/>
        </w:rPr>
        <w:t xml:space="preserve"> de crevette.png</w:t>
      </w:r>
    </w:p>
    <w:p w14:paraId="0A0C941A" w14:textId="4D52B2FB" w:rsidR="504B2960" w:rsidRDefault="504B2960" w:rsidP="504B2960">
      <w:pPr>
        <w:spacing w:line="240" w:lineRule="auto"/>
        <w:jc w:val="center"/>
      </w:pPr>
    </w:p>
    <w:p w14:paraId="6C0294E8" w14:textId="57D632E0" w:rsidR="1C654417" w:rsidRPr="000A71A8" w:rsidRDefault="1C654417" w:rsidP="003A39E2">
      <w:pPr>
        <w:pStyle w:val="Cobra-Normal"/>
        <w:ind w:firstLine="708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Maintenant passons à </w:t>
      </w:r>
      <w:r w:rsidR="00E8351B" w:rsidRPr="504B2960">
        <w:rPr>
          <w:rFonts w:eastAsia="Clear Sans Light"/>
          <w:color w:val="000000" w:themeColor="text1"/>
          <w:lang w:val="fr-FR"/>
        </w:rPr>
        <w:t>la</w:t>
      </w:r>
      <w:r w:rsidRPr="504B2960">
        <w:rPr>
          <w:rFonts w:eastAsia="Clear Sans Light"/>
          <w:color w:val="000000" w:themeColor="text1"/>
          <w:lang w:val="fr-FR"/>
        </w:rPr>
        <w:t xml:space="preserve"> nouvelle condition à rajouter dans la fonction </w:t>
      </w:r>
      <w:r w:rsidR="00E8351B" w:rsidRPr="504B2960">
        <w:rPr>
          <w:rFonts w:eastAsia="Clear Sans Light"/>
          <w:color w:val="000000" w:themeColor="text1"/>
          <w:lang w:val="fr-FR"/>
        </w:rPr>
        <w:t>qui a été</w:t>
      </w:r>
      <w:r w:rsidRPr="504B2960">
        <w:rPr>
          <w:rFonts w:eastAsia="Clear Sans Light"/>
          <w:color w:val="000000" w:themeColor="text1"/>
          <w:lang w:val="fr-FR"/>
        </w:rPr>
        <w:t xml:space="preserve"> écrite précédemment.</w:t>
      </w:r>
      <w:r w:rsidR="003A39E2">
        <w:rPr>
          <w:rFonts w:eastAsia="Clear Sans Light"/>
          <w:color w:val="000000" w:themeColor="text1"/>
          <w:lang w:val="fr-FR"/>
        </w:rPr>
        <w:t xml:space="preserve"> </w:t>
      </w:r>
      <w:r w:rsidRPr="504B2960">
        <w:rPr>
          <w:rFonts w:eastAsia="Clear Sans Light"/>
          <w:color w:val="000000" w:themeColor="text1"/>
          <w:lang w:val="fr-FR"/>
        </w:rPr>
        <w:t xml:space="preserve">Créez une condition qui fait recommencer </w:t>
      </w:r>
      <w:r w:rsidR="00E8351B" w:rsidRPr="504B2960">
        <w:rPr>
          <w:rFonts w:eastAsia="Clear Sans Light"/>
          <w:color w:val="000000" w:themeColor="text1"/>
          <w:lang w:val="fr-FR"/>
        </w:rPr>
        <w:t>votre</w:t>
      </w:r>
      <w:r w:rsidRPr="504B2960">
        <w:rPr>
          <w:rFonts w:eastAsia="Clear Sans Light"/>
          <w:color w:val="000000" w:themeColor="text1"/>
          <w:lang w:val="fr-FR"/>
        </w:rPr>
        <w:t xml:space="preserve"> jeu si on touche la crevette.</w:t>
      </w:r>
    </w:p>
    <w:p w14:paraId="17D43B81" w14:textId="42DFFC57" w:rsidR="1C654417" w:rsidRPr="000A71A8" w:rsidRDefault="467E4B73" w:rsidP="0060017B">
      <w:pPr>
        <w:pStyle w:val="Cobra-Normal"/>
        <w:ind w:firstLine="284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Nora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va maintenant pouvoir tester </w:t>
      </w:r>
      <w:r w:rsidR="00E8351B" w:rsidRPr="504B2960">
        <w:rPr>
          <w:rFonts w:eastAsia="Clear Sans Light"/>
          <w:color w:val="000000" w:themeColor="text1"/>
          <w:lang w:val="fr-FR"/>
        </w:rPr>
        <w:t>votre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monde, </w:t>
      </w:r>
      <w:proofErr w:type="spellStart"/>
      <w:r w:rsidR="1C654417" w:rsidRPr="504B2960">
        <w:rPr>
          <w:rFonts w:eastAsia="Clear Sans Light"/>
          <w:color w:val="000000" w:themeColor="text1"/>
          <w:lang w:val="fr-FR"/>
        </w:rPr>
        <w:t>fabuloso</w:t>
      </w:r>
      <w:proofErr w:type="spellEnd"/>
      <w:r w:rsidR="1C654417" w:rsidRPr="504B2960">
        <w:rPr>
          <w:rFonts w:eastAsia="Clear Sans Light"/>
          <w:color w:val="000000" w:themeColor="text1"/>
          <w:lang w:val="fr-FR"/>
        </w:rPr>
        <w:t xml:space="preserve"> ! Si vous avez bien respecté les étapes, toucher votre ennemi vous fait bien retourner au début.</w:t>
      </w:r>
      <w:r w:rsidR="003A39E2">
        <w:rPr>
          <w:rFonts w:eastAsia="Clear Sans Light"/>
          <w:color w:val="000000" w:themeColor="text1"/>
          <w:lang w:val="fr-FR"/>
        </w:rPr>
        <w:t xml:space="preserve"> 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Beau travail ! </w:t>
      </w:r>
      <w:r w:rsidRPr="504B2960">
        <w:rPr>
          <w:rFonts w:eastAsia="Clear Sans Light"/>
          <w:color w:val="000000" w:themeColor="text1"/>
          <w:lang w:val="fr-FR"/>
        </w:rPr>
        <w:t>Nora</w:t>
      </w:r>
      <w:r w:rsidR="1C654417" w:rsidRPr="504B2960">
        <w:rPr>
          <w:rFonts w:eastAsia="Clear Sans Light"/>
          <w:color w:val="000000" w:themeColor="text1"/>
          <w:lang w:val="fr-FR"/>
        </w:rPr>
        <w:t xml:space="preserve"> peut maintenant s'entraîner !  Mais on peut encore l'améliorer !</w:t>
      </w:r>
    </w:p>
    <w:p w14:paraId="14C2FEF7" w14:textId="77777777" w:rsidR="00970A8E" w:rsidRPr="000A71A8" w:rsidRDefault="00970A8E">
      <w:pPr>
        <w:rPr>
          <w:lang w:val="fr-FR"/>
        </w:rPr>
      </w:pPr>
    </w:p>
    <w:p w14:paraId="22DF2111" w14:textId="77777777" w:rsidR="00970A8E" w:rsidRPr="000A71A8" w:rsidRDefault="00970A8E">
      <w:pPr>
        <w:rPr>
          <w:lang w:val="fr-FR"/>
        </w:rPr>
      </w:pPr>
    </w:p>
    <w:p w14:paraId="2A5552BE" w14:textId="67951481" w:rsidR="1C654417" w:rsidRPr="0060017B" w:rsidRDefault="45EEE0F6" w:rsidP="0060017B">
      <w:pPr>
        <w:rPr>
          <w:lang w:val="fr-FR"/>
        </w:rPr>
      </w:pPr>
      <w:r w:rsidRPr="000A71A8">
        <w:rPr>
          <w:lang w:val="fr-FR"/>
        </w:rPr>
        <w:br w:type="page"/>
      </w:r>
    </w:p>
    <w:p w14:paraId="111C574C" w14:textId="7241C50C" w:rsidR="1C654417" w:rsidRPr="000A71A8" w:rsidRDefault="3F174447" w:rsidP="003D7D24">
      <w:pPr>
        <w:pStyle w:val="Cobra-Title1"/>
        <w:numPr>
          <w:ilvl w:val="0"/>
          <w:numId w:val="14"/>
        </w:numPr>
        <w:rPr>
          <w:u w:val="single"/>
          <w:lang w:val="fr-FR"/>
        </w:rPr>
      </w:pPr>
      <w:r w:rsidRPr="504B2960">
        <w:rPr>
          <w:lang w:val="fr-FR"/>
        </w:rPr>
        <w:t>C’est à votre tour de jouer</w:t>
      </w:r>
      <w:r w:rsidR="6E8C34FB" w:rsidRPr="504B2960">
        <w:rPr>
          <w:lang w:val="fr-FR"/>
        </w:rPr>
        <w:t xml:space="preserve"> </w:t>
      </w:r>
      <w:r w:rsidRPr="504B2960">
        <w:rPr>
          <w:lang w:val="fr-FR"/>
        </w:rPr>
        <w:t>!</w:t>
      </w:r>
    </w:p>
    <w:p w14:paraId="3A71092F" w14:textId="77777777" w:rsidR="00A13614" w:rsidRDefault="00A13614" w:rsidP="0060017B">
      <w:pPr>
        <w:pStyle w:val="Cobra-Normal"/>
        <w:spacing w:after="0"/>
        <w:rPr>
          <w:rFonts w:ascii="Segoe UI" w:eastAsia="Segoe UI" w:hAnsi="Segoe UI" w:cs="Segoe UI"/>
          <w:color w:val="000000" w:themeColor="text1"/>
          <w:lang w:val="fr-FR"/>
        </w:rPr>
      </w:pPr>
    </w:p>
    <w:p w14:paraId="65D69452" w14:textId="77777777" w:rsidR="00AE46CB" w:rsidRPr="000A71A8" w:rsidRDefault="00AE46CB" w:rsidP="0060017B">
      <w:pPr>
        <w:pStyle w:val="Cobra-Normal"/>
        <w:spacing w:after="0"/>
        <w:rPr>
          <w:rFonts w:ascii="Segoe UI" w:eastAsia="Segoe UI" w:hAnsi="Segoe UI" w:cs="Segoe UI"/>
          <w:color w:val="000000" w:themeColor="text1"/>
          <w:lang w:val="fr-FR"/>
        </w:rPr>
      </w:pPr>
    </w:p>
    <w:p w14:paraId="0199D756" w14:textId="6CE71F47" w:rsidR="1C654417" w:rsidRPr="00171BF3" w:rsidRDefault="0344FB78" w:rsidP="00A13614">
      <w:pPr>
        <w:pStyle w:val="Cobra-Normal"/>
        <w:ind w:firstLine="284"/>
      </w:pPr>
      <w:proofErr w:type="spellStart"/>
      <w:r w:rsidRPr="00171BF3">
        <w:t>Désormais</w:t>
      </w:r>
      <w:proofErr w:type="spellEnd"/>
      <w:r w:rsidRPr="00171BF3">
        <w:t xml:space="preserve"> </w:t>
      </w:r>
      <w:proofErr w:type="spellStart"/>
      <w:r w:rsidRPr="00171BF3">
        <w:t>vous</w:t>
      </w:r>
      <w:proofErr w:type="spellEnd"/>
      <w:r w:rsidRPr="00171BF3">
        <w:t xml:space="preserve"> </w:t>
      </w:r>
      <w:proofErr w:type="spellStart"/>
      <w:r w:rsidRPr="00171BF3">
        <w:t>connaissez</w:t>
      </w:r>
      <w:proofErr w:type="spellEnd"/>
      <w:r w:rsidRPr="00171BF3">
        <w:t xml:space="preserve"> les </w:t>
      </w:r>
      <w:proofErr w:type="spellStart"/>
      <w:r w:rsidRPr="00171BF3">
        <w:t>basiques</w:t>
      </w:r>
      <w:proofErr w:type="spellEnd"/>
      <w:r w:rsidRPr="00171BF3">
        <w:t xml:space="preserve"> de la </w:t>
      </w:r>
      <w:proofErr w:type="spellStart"/>
      <w:r w:rsidRPr="00171BF3">
        <w:t>réalisation</w:t>
      </w:r>
      <w:proofErr w:type="spellEnd"/>
      <w:r w:rsidRPr="00171BF3">
        <w:t xml:space="preserve"> d’un platformer</w:t>
      </w:r>
      <w:r w:rsidR="00171BF3">
        <w:t xml:space="preserve">. </w:t>
      </w:r>
      <w:r w:rsidR="678C3947" w:rsidRPr="00171BF3">
        <w:t>Nora</w:t>
      </w:r>
      <w:r w:rsidRPr="00171BF3">
        <w:t xml:space="preserve"> </w:t>
      </w:r>
      <w:proofErr w:type="spellStart"/>
      <w:r w:rsidRPr="00171BF3">
        <w:t>peut</w:t>
      </w:r>
      <w:proofErr w:type="spellEnd"/>
      <w:r w:rsidRPr="00171BF3">
        <w:t xml:space="preserve"> </w:t>
      </w:r>
      <w:proofErr w:type="spellStart"/>
      <w:r w:rsidRPr="00171BF3">
        <w:t>maintenant</w:t>
      </w:r>
      <w:proofErr w:type="spellEnd"/>
      <w:r w:rsidRPr="00171BF3">
        <w:t xml:space="preserve"> </w:t>
      </w:r>
      <w:proofErr w:type="spellStart"/>
      <w:r w:rsidR="3E332E34" w:rsidRPr="00171BF3">
        <w:t>aller</w:t>
      </w:r>
      <w:proofErr w:type="spellEnd"/>
      <w:r w:rsidR="3E332E34" w:rsidRPr="00171BF3">
        <w:t xml:space="preserve"> </w:t>
      </w:r>
      <w:proofErr w:type="spellStart"/>
      <w:r w:rsidR="3E332E34" w:rsidRPr="00171BF3">
        <w:t>sauver</w:t>
      </w:r>
      <w:proofErr w:type="spellEnd"/>
      <w:r w:rsidR="3E332E34" w:rsidRPr="00171BF3">
        <w:t xml:space="preserve"> </w:t>
      </w:r>
      <w:r w:rsidR="00063B12" w:rsidRPr="00171BF3">
        <w:t>Marco</w:t>
      </w:r>
      <w:r w:rsidRPr="00171BF3">
        <w:t xml:space="preserve">, </w:t>
      </w:r>
      <w:proofErr w:type="spellStart"/>
      <w:r w:rsidRPr="00171BF3">
        <w:t>mais</w:t>
      </w:r>
      <w:proofErr w:type="spellEnd"/>
      <w:r w:rsidRPr="00171BF3">
        <w:t xml:space="preserve"> </w:t>
      </w:r>
      <w:proofErr w:type="spellStart"/>
      <w:r w:rsidRPr="00171BF3">
        <w:t>vous</w:t>
      </w:r>
      <w:proofErr w:type="spellEnd"/>
      <w:r w:rsidRPr="00171BF3">
        <w:t xml:space="preserve"> </w:t>
      </w:r>
      <w:proofErr w:type="spellStart"/>
      <w:r w:rsidRPr="00171BF3">
        <w:t>pouvez</w:t>
      </w:r>
      <w:proofErr w:type="spellEnd"/>
      <w:r w:rsidRPr="00171BF3">
        <w:t xml:space="preserve"> encore </w:t>
      </w:r>
      <w:proofErr w:type="spellStart"/>
      <w:r w:rsidRPr="00171BF3">
        <w:t>l’aider</w:t>
      </w:r>
      <w:proofErr w:type="spellEnd"/>
      <w:r w:rsidRPr="00171BF3">
        <w:t xml:space="preserve"> </w:t>
      </w:r>
      <w:proofErr w:type="spellStart"/>
      <w:r w:rsidRPr="00171BF3">
        <w:t>en</w:t>
      </w:r>
      <w:proofErr w:type="spellEnd"/>
      <w:r w:rsidRPr="00171BF3">
        <w:t xml:space="preserve"> </w:t>
      </w:r>
      <w:proofErr w:type="spellStart"/>
      <w:r w:rsidRPr="00171BF3">
        <w:t>améliorant</w:t>
      </w:r>
      <w:proofErr w:type="spellEnd"/>
      <w:r w:rsidRPr="00171BF3">
        <w:t xml:space="preserve"> </w:t>
      </w:r>
      <w:proofErr w:type="spellStart"/>
      <w:r w:rsidR="00E8351B" w:rsidRPr="00171BF3">
        <w:t>votre</w:t>
      </w:r>
      <w:proofErr w:type="spellEnd"/>
      <w:r w:rsidRPr="00171BF3">
        <w:t xml:space="preserve"> jeu ! Pour </w:t>
      </w:r>
      <w:proofErr w:type="spellStart"/>
      <w:r w:rsidRPr="00171BF3">
        <w:t>cela</w:t>
      </w:r>
      <w:proofErr w:type="spellEnd"/>
      <w:r w:rsidRPr="00171BF3">
        <w:t xml:space="preserve"> </w:t>
      </w:r>
      <w:proofErr w:type="spellStart"/>
      <w:r w:rsidRPr="00171BF3">
        <w:t>laisser</w:t>
      </w:r>
      <w:proofErr w:type="spellEnd"/>
      <w:r w:rsidRPr="00171BF3">
        <w:t xml:space="preserve"> libre </w:t>
      </w:r>
      <w:proofErr w:type="spellStart"/>
      <w:r w:rsidRPr="00171BF3">
        <w:t>cours</w:t>
      </w:r>
      <w:proofErr w:type="spellEnd"/>
      <w:r w:rsidRPr="00171BF3">
        <w:t xml:space="preserve"> à </w:t>
      </w:r>
      <w:proofErr w:type="spellStart"/>
      <w:r w:rsidRPr="00171BF3">
        <w:t>votre</w:t>
      </w:r>
      <w:proofErr w:type="spellEnd"/>
      <w:r w:rsidRPr="00171BF3">
        <w:t xml:space="preserve"> imagination et de </w:t>
      </w:r>
      <w:proofErr w:type="spellStart"/>
      <w:r w:rsidRPr="00171BF3">
        <w:t>voir</w:t>
      </w:r>
      <w:proofErr w:type="spellEnd"/>
      <w:r w:rsidRPr="00171BF3">
        <w:t xml:space="preserve"> plus loin que </w:t>
      </w:r>
      <w:proofErr w:type="spellStart"/>
      <w:r w:rsidRPr="00171BF3">
        <w:t>ce</w:t>
      </w:r>
      <w:proofErr w:type="spellEnd"/>
      <w:r w:rsidRPr="00171BF3">
        <w:t xml:space="preserve"> que </w:t>
      </w:r>
      <w:proofErr w:type="spellStart"/>
      <w:r w:rsidRPr="00171BF3">
        <w:t>vous</w:t>
      </w:r>
      <w:proofErr w:type="spellEnd"/>
      <w:r w:rsidRPr="00171BF3">
        <w:t xml:space="preserve"> </w:t>
      </w:r>
      <w:proofErr w:type="spellStart"/>
      <w:r w:rsidRPr="00171BF3">
        <w:t>avez</w:t>
      </w:r>
      <w:proofErr w:type="spellEnd"/>
      <w:r w:rsidRPr="00171BF3">
        <w:t xml:space="preserve"> </w:t>
      </w:r>
      <w:proofErr w:type="spellStart"/>
      <w:r w:rsidRPr="00171BF3">
        <w:t>appris</w:t>
      </w:r>
      <w:proofErr w:type="spellEnd"/>
      <w:r w:rsidRPr="00171BF3">
        <w:t>.</w:t>
      </w:r>
    </w:p>
    <w:p w14:paraId="0C8E9469" w14:textId="6B77A0E1" w:rsidR="1C654417" w:rsidRPr="000A71A8" w:rsidRDefault="1C654417" w:rsidP="00DC2E22">
      <w:pPr>
        <w:pStyle w:val="Cobra-Normal"/>
        <w:ind w:firstLine="284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Voici une liste de bonus que vous pouvez réaliser afin d’agrémenter votre jeu :</w:t>
      </w:r>
    </w:p>
    <w:p w14:paraId="266BBAE5" w14:textId="24A53B64" w:rsidR="1C654417" w:rsidRPr="00036828" w:rsidRDefault="1C654417" w:rsidP="504B2960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 xml:space="preserve">Créer une nouvelle scène et les relier entre </w:t>
      </w:r>
      <w:r w:rsidR="42802064" w:rsidRPr="504B2960">
        <w:rPr>
          <w:rFonts w:eastAsia="Clear Sans Light"/>
          <w:color w:val="000000" w:themeColor="text1"/>
          <w:lang w:val="fr-FR"/>
        </w:rPr>
        <w:t>elles</w:t>
      </w:r>
    </w:p>
    <w:p w14:paraId="475692D5" w14:textId="43545976" w:rsidR="1C654417" w:rsidRPr="000A71A8" w:rsidRDefault="1C654417" w:rsidP="504B2960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Se lancer dans la création d’un menu</w:t>
      </w:r>
    </w:p>
    <w:p w14:paraId="7CBDFA70" w14:textId="4166DF08" w:rsidR="1C654417" w:rsidRPr="000A71A8" w:rsidRDefault="1C654417" w:rsidP="504B2960">
      <w:pPr>
        <w:pStyle w:val="Cobra-NormalTick"/>
        <w:rPr>
          <w:rFonts w:eastAsia="Clear Sans Light"/>
          <w:color w:val="000000" w:themeColor="text1"/>
          <w:lang w:val="fr-FR"/>
        </w:rPr>
      </w:pPr>
      <w:r w:rsidRPr="504B2960">
        <w:rPr>
          <w:rFonts w:eastAsia="Clear Sans Light"/>
          <w:color w:val="000000" w:themeColor="text1"/>
          <w:lang w:val="fr-FR"/>
        </w:rPr>
        <w:t>Gagner des points en récupérant les pièces</w:t>
      </w:r>
    </w:p>
    <w:p w14:paraId="6E41BD55" w14:textId="3723FD83" w:rsidR="3806C205" w:rsidRPr="00036828" w:rsidRDefault="511F1C7D" w:rsidP="504B2960">
      <w:pPr>
        <w:pStyle w:val="Cobra-NormalTick"/>
        <w:rPr>
          <w:rFonts w:eastAsia="Clear Sans Light"/>
          <w:color w:val="000000" w:themeColor="text1"/>
        </w:rPr>
      </w:pPr>
      <w:proofErr w:type="spellStart"/>
      <w:r w:rsidRPr="504B2960">
        <w:rPr>
          <w:rFonts w:eastAsia="Clear Sans Light"/>
          <w:color w:val="000000" w:themeColor="text1"/>
        </w:rPr>
        <w:t>Ajouter</w:t>
      </w:r>
      <w:proofErr w:type="spellEnd"/>
      <w:r w:rsidRPr="504B2960">
        <w:rPr>
          <w:rFonts w:eastAsia="Clear Sans Light"/>
          <w:color w:val="000000" w:themeColor="text1"/>
        </w:rPr>
        <w:t xml:space="preserve"> </w:t>
      </w:r>
      <w:proofErr w:type="spellStart"/>
      <w:r w:rsidRPr="504B2960">
        <w:rPr>
          <w:rFonts w:eastAsia="Clear Sans Light"/>
          <w:color w:val="000000" w:themeColor="text1"/>
        </w:rPr>
        <w:t>Shipeur</w:t>
      </w:r>
      <w:proofErr w:type="spellEnd"/>
      <w:r w:rsidRPr="504B2960">
        <w:rPr>
          <w:rFonts w:eastAsia="Clear Sans Light"/>
          <w:color w:val="000000" w:themeColor="text1"/>
        </w:rPr>
        <w:t xml:space="preserve"> et </w:t>
      </w:r>
      <w:proofErr w:type="spellStart"/>
      <w:r w:rsidRPr="504B2960">
        <w:rPr>
          <w:rFonts w:eastAsia="Clear Sans Light"/>
          <w:color w:val="000000" w:themeColor="text1"/>
        </w:rPr>
        <w:t>libérer</w:t>
      </w:r>
      <w:proofErr w:type="spellEnd"/>
      <w:r w:rsidRPr="504B2960">
        <w:rPr>
          <w:rFonts w:eastAsia="Clear Sans Light"/>
          <w:color w:val="000000" w:themeColor="text1"/>
        </w:rPr>
        <w:t xml:space="preserve"> </w:t>
      </w:r>
      <w:r w:rsidR="3EE9CC17" w:rsidRPr="504B2960">
        <w:rPr>
          <w:rFonts w:eastAsia="Clear Sans Light"/>
          <w:color w:val="000000" w:themeColor="text1"/>
        </w:rPr>
        <w:t>Mar</w:t>
      </w:r>
      <w:r w:rsidR="201C200F" w:rsidRPr="504B2960">
        <w:rPr>
          <w:rFonts w:eastAsia="Clear Sans Light"/>
          <w:color w:val="000000" w:themeColor="text1"/>
        </w:rPr>
        <w:t>co</w:t>
      </w:r>
    </w:p>
    <w:p w14:paraId="248C8A8D" w14:textId="421A93A7" w:rsidR="69D0CD6D" w:rsidRPr="006B6C25" w:rsidRDefault="69D0CD6D" w:rsidP="7E0611B5">
      <w:pPr>
        <w:pStyle w:val="Cobra-NormalTick"/>
        <w:rPr>
          <w:rFonts w:eastAsia="Clear Sans Light"/>
          <w:color w:val="000000" w:themeColor="text1"/>
        </w:rPr>
      </w:pPr>
      <w:r w:rsidRPr="504B2960">
        <w:rPr>
          <w:rFonts w:eastAsia="Clear Sans Light"/>
          <w:color w:val="000000" w:themeColor="text1"/>
        </w:rPr>
        <w:t xml:space="preserve">Faire </w:t>
      </w:r>
      <w:proofErr w:type="spellStart"/>
      <w:r w:rsidRPr="504B2960">
        <w:rPr>
          <w:rFonts w:eastAsia="Clear Sans Light"/>
          <w:color w:val="000000" w:themeColor="text1"/>
        </w:rPr>
        <w:t>une</w:t>
      </w:r>
      <w:proofErr w:type="spellEnd"/>
      <w:r w:rsidRPr="504B2960">
        <w:rPr>
          <w:rFonts w:eastAsia="Clear Sans Light"/>
          <w:color w:val="000000" w:themeColor="text1"/>
        </w:rPr>
        <w:t xml:space="preserve"> </w:t>
      </w:r>
      <w:proofErr w:type="spellStart"/>
      <w:r w:rsidRPr="504B2960">
        <w:rPr>
          <w:rFonts w:eastAsia="Clear Sans Light"/>
          <w:color w:val="000000" w:themeColor="text1"/>
        </w:rPr>
        <w:t>cinématique</w:t>
      </w:r>
      <w:proofErr w:type="spellEnd"/>
      <w:r w:rsidRPr="504B2960">
        <w:rPr>
          <w:rFonts w:eastAsia="Clear Sans Light"/>
          <w:color w:val="000000" w:themeColor="text1"/>
        </w:rPr>
        <w:t xml:space="preserve"> </w:t>
      </w:r>
      <w:proofErr w:type="spellStart"/>
      <w:r w:rsidRPr="504B2960">
        <w:rPr>
          <w:rFonts w:eastAsia="Clear Sans Light"/>
          <w:color w:val="000000" w:themeColor="text1"/>
        </w:rPr>
        <w:t>en</w:t>
      </w:r>
      <w:proofErr w:type="spellEnd"/>
      <w:r w:rsidRPr="504B2960">
        <w:rPr>
          <w:rFonts w:eastAsia="Clear Sans Light"/>
          <w:color w:val="000000" w:themeColor="text1"/>
        </w:rPr>
        <w:t xml:space="preserve"> </w:t>
      </w:r>
      <w:proofErr w:type="spellStart"/>
      <w:r w:rsidRPr="504B2960">
        <w:rPr>
          <w:rFonts w:eastAsia="Clear Sans Light"/>
          <w:color w:val="000000" w:themeColor="text1"/>
        </w:rPr>
        <w:t>suivant</w:t>
      </w:r>
      <w:proofErr w:type="spellEnd"/>
      <w:r w:rsidRPr="504B2960">
        <w:rPr>
          <w:rFonts w:eastAsia="Clear Sans Light"/>
          <w:color w:val="000000" w:themeColor="text1"/>
        </w:rPr>
        <w:t xml:space="preserve"> le </w:t>
      </w:r>
      <w:proofErr w:type="spellStart"/>
      <w:r w:rsidRPr="504B2960">
        <w:rPr>
          <w:rFonts w:eastAsia="Clear Sans Light"/>
          <w:color w:val="000000" w:themeColor="text1"/>
        </w:rPr>
        <w:t>sujet</w:t>
      </w:r>
      <w:proofErr w:type="spellEnd"/>
      <w:r w:rsidRPr="504B2960">
        <w:rPr>
          <w:rFonts w:eastAsia="Clear Sans Light"/>
          <w:color w:val="000000" w:themeColor="text1"/>
        </w:rPr>
        <w:t xml:space="preserve"> </w:t>
      </w:r>
      <w:r w:rsidRPr="504B2960">
        <w:rPr>
          <w:rFonts w:eastAsia="Clear Sans Light"/>
          <w:i/>
          <w:iCs/>
          <w:color w:val="000000" w:themeColor="text1"/>
        </w:rPr>
        <w:t xml:space="preserve">La Palette </w:t>
      </w:r>
      <w:proofErr w:type="spellStart"/>
      <w:r w:rsidRPr="504B2960">
        <w:rPr>
          <w:rFonts w:eastAsia="Clear Sans Light"/>
          <w:i/>
          <w:iCs/>
          <w:color w:val="000000" w:themeColor="text1"/>
        </w:rPr>
        <w:t>animée</w:t>
      </w:r>
      <w:proofErr w:type="spellEnd"/>
      <w:r w:rsidRPr="504B2960">
        <w:rPr>
          <w:rFonts w:eastAsia="Clear Sans Light"/>
          <w:i/>
          <w:iCs/>
          <w:color w:val="000000" w:themeColor="text1"/>
        </w:rPr>
        <w:t xml:space="preserve"> </w:t>
      </w:r>
      <w:proofErr w:type="spellStart"/>
      <w:r w:rsidRPr="504B2960">
        <w:rPr>
          <w:rFonts w:eastAsia="Clear Sans Light"/>
          <w:i/>
          <w:iCs/>
          <w:color w:val="000000" w:themeColor="text1"/>
        </w:rPr>
        <w:t>d’AndiBot</w:t>
      </w:r>
      <w:proofErr w:type="spellEnd"/>
    </w:p>
    <w:p w14:paraId="0A3A6DFB" w14:textId="77777777" w:rsidR="006B6C25" w:rsidRDefault="006B6C25" w:rsidP="006B6C25">
      <w:pPr>
        <w:pStyle w:val="Cobra-NormalTick"/>
        <w:numPr>
          <w:ilvl w:val="0"/>
          <w:numId w:val="0"/>
        </w:numPr>
        <w:ind w:left="1069"/>
        <w:rPr>
          <w:color w:val="000000" w:themeColor="text1"/>
        </w:rPr>
      </w:pPr>
    </w:p>
    <w:p w14:paraId="24CD50A9" w14:textId="57E56FEA" w:rsidR="1C654417" w:rsidRDefault="006B6C25" w:rsidP="006B6C25">
      <w:pPr>
        <w:spacing w:line="240" w:lineRule="auto"/>
        <w:ind w:left="720" w:hanging="360"/>
        <w:jc w:val="center"/>
        <w:rPr>
          <w:rFonts w:ascii="Segoe UI" w:eastAsia="Segoe UI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4F04C1F0" wp14:editId="03952082">
            <wp:extent cx="3694962" cy="2762588"/>
            <wp:effectExtent l="0" t="0" r="127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962" cy="27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B236" w14:textId="1A71E81F" w:rsidR="006B6C25" w:rsidRPr="00E3143E" w:rsidRDefault="00E3143E" w:rsidP="00E3143E">
      <w:pPr>
        <w:pStyle w:val="Cobra-Annotation"/>
        <w:jc w:val="center"/>
        <w:rPr>
          <w:rFonts w:ascii="Segoe UI" w:eastAsia="Segoe UI" w:hAnsi="Segoe UI" w:cs="Segoe UI"/>
          <w:iCs/>
          <w:lang w:val="fr-FR"/>
        </w:rPr>
      </w:pPr>
      <w:r w:rsidRPr="00E3143E">
        <w:rPr>
          <w:rFonts w:ascii="Segoe UI" w:eastAsia="Segoe UI" w:hAnsi="Segoe UI" w:cs="Segoe UI"/>
          <w:iCs/>
          <w:lang w:val="fr-FR"/>
        </w:rPr>
        <w:t xml:space="preserve">Exemple de </w:t>
      </w:r>
      <w:r w:rsidR="00DC2E22">
        <w:rPr>
          <w:rFonts w:ascii="Segoe UI" w:eastAsia="Segoe UI" w:hAnsi="Segoe UI" w:cs="Segoe UI"/>
          <w:iCs/>
          <w:lang w:val="fr-FR"/>
        </w:rPr>
        <w:t>carte</w:t>
      </w:r>
      <w:r w:rsidRPr="00E3143E">
        <w:rPr>
          <w:rFonts w:ascii="Segoe UI" w:eastAsia="Segoe UI" w:hAnsi="Segoe UI" w:cs="Segoe UI"/>
          <w:iCs/>
          <w:lang w:val="fr-FR"/>
        </w:rPr>
        <w:t xml:space="preserve"> que vous pouvez réaliser</w:t>
      </w:r>
    </w:p>
    <w:p w14:paraId="6594E051" w14:textId="0A73942B" w:rsidR="1C654417" w:rsidRDefault="1C654417" w:rsidP="1C654417">
      <w:pPr>
        <w:spacing w:after="0" w:line="240" w:lineRule="auto"/>
        <w:rPr>
          <w:rFonts w:ascii="Segoe UI" w:eastAsia="Segoe UI" w:hAnsi="Segoe UI" w:cs="Segoe UI"/>
          <w:color w:val="000000" w:themeColor="text1"/>
        </w:rPr>
      </w:pPr>
    </w:p>
    <w:p w14:paraId="161E5F39" w14:textId="588B6AD5" w:rsidR="1C654417" w:rsidRPr="000A71A8" w:rsidRDefault="1C654417" w:rsidP="00DC2E22">
      <w:pPr>
        <w:pStyle w:val="NoSpacing"/>
        <w:ind w:firstLine="708"/>
        <w:rPr>
          <w:rFonts w:ascii="Clear Sans Light" w:eastAsia="Clear Sans Light" w:hAnsi="Clear Sans Light" w:cs="Clear Sans Light"/>
          <w:color w:val="000000" w:themeColor="text1"/>
        </w:rPr>
      </w:pPr>
      <w:r w:rsidRPr="504B2960">
        <w:rPr>
          <w:rFonts w:ascii="Clear Sans Light" w:eastAsia="Clear Sans Light" w:hAnsi="Clear Sans Light" w:cs="Clear Sans Light"/>
          <w:color w:val="000000" w:themeColor="text1"/>
        </w:rPr>
        <w:t xml:space="preserve">Merci d’avoir suivi ce tuto et </w:t>
      </w:r>
      <w:r w:rsidR="00731221">
        <w:rPr>
          <w:rFonts w:ascii="Clear Sans Light" w:eastAsia="Clear Sans Light" w:hAnsi="Clear Sans Light" w:cs="Clear Sans Light"/>
          <w:color w:val="000000" w:themeColor="text1"/>
        </w:rPr>
        <w:t>à bientôt pour de nouvelles aventures</w:t>
      </w:r>
      <w:r w:rsidR="00891E4E">
        <w:rPr>
          <w:rFonts w:ascii="Clear Sans Light" w:eastAsia="Clear Sans Light" w:hAnsi="Clear Sans Light" w:cs="Clear Sans Light"/>
          <w:color w:val="000000" w:themeColor="text1"/>
        </w:rPr>
        <w:t xml:space="preserve"> </w:t>
      </w:r>
      <w:r w:rsidRPr="504B2960">
        <w:rPr>
          <w:rFonts w:ascii="Clear Sans Light" w:eastAsia="Clear Sans Light" w:hAnsi="Clear Sans Light" w:cs="Clear Sans Light"/>
          <w:color w:val="000000" w:themeColor="text1"/>
        </w:rPr>
        <w:t xml:space="preserve">! </w:t>
      </w:r>
    </w:p>
    <w:p w14:paraId="04EE63B5" w14:textId="3DA558C1" w:rsidR="1C654417" w:rsidRPr="000A71A8" w:rsidRDefault="1C654417" w:rsidP="1C654417">
      <w:pPr>
        <w:spacing w:line="240" w:lineRule="auto"/>
        <w:jc w:val="both"/>
        <w:rPr>
          <w:rFonts w:ascii="Segoe UI" w:eastAsia="Segoe UI" w:hAnsi="Segoe UI" w:cs="Segoe UI"/>
          <w:color w:val="000000" w:themeColor="text1"/>
          <w:lang w:val="fr-FR"/>
        </w:rPr>
      </w:pPr>
    </w:p>
    <w:p w14:paraId="70BDA563" w14:textId="763D3E69" w:rsidR="1C654417" w:rsidRPr="000A71A8" w:rsidRDefault="1C654417" w:rsidP="1C654417">
      <w:pPr>
        <w:spacing w:line="240" w:lineRule="auto"/>
        <w:jc w:val="both"/>
        <w:rPr>
          <w:rFonts w:ascii="Segoe UI" w:eastAsia="Segoe UI" w:hAnsi="Segoe UI" w:cs="Segoe UI"/>
          <w:color w:val="000000" w:themeColor="text1"/>
          <w:lang w:val="fr-FR"/>
        </w:rPr>
      </w:pPr>
    </w:p>
    <w:p w14:paraId="533D2ACE" w14:textId="07741B79" w:rsidR="1C654417" w:rsidRPr="000A71A8" w:rsidRDefault="1C654417" w:rsidP="1C654417">
      <w:pPr>
        <w:spacing w:line="240" w:lineRule="auto"/>
        <w:ind w:left="720" w:hanging="360"/>
        <w:jc w:val="both"/>
        <w:rPr>
          <w:rFonts w:ascii="Segoe UI" w:eastAsia="Segoe UI" w:hAnsi="Segoe UI" w:cs="Segoe UI"/>
          <w:color w:val="000000" w:themeColor="text1"/>
          <w:lang w:val="fr-FR"/>
        </w:rPr>
      </w:pPr>
    </w:p>
    <w:p w14:paraId="222ABEBA" w14:textId="4A3D2015" w:rsidR="1C654417" w:rsidRPr="000A71A8" w:rsidRDefault="1C654417" w:rsidP="1C654417">
      <w:pPr>
        <w:spacing w:line="240" w:lineRule="auto"/>
        <w:ind w:left="720" w:hanging="360"/>
        <w:jc w:val="both"/>
        <w:rPr>
          <w:rFonts w:ascii="Segoe UI" w:eastAsia="Segoe UI" w:hAnsi="Segoe UI" w:cs="Segoe UI"/>
          <w:color w:val="000000" w:themeColor="text1"/>
          <w:lang w:val="fr-FR"/>
        </w:rPr>
      </w:pPr>
    </w:p>
    <w:p w14:paraId="1D873157" w14:textId="6879542A" w:rsidR="00FD0DB1" w:rsidRPr="000A71A8" w:rsidRDefault="00FD0DB1" w:rsidP="00FD0DB1">
      <w:pPr>
        <w:rPr>
          <w:lang w:val="fr-FR"/>
        </w:rPr>
      </w:pPr>
    </w:p>
    <w:sectPr w:rsidR="00FD0DB1" w:rsidRPr="000A71A8" w:rsidSect="007B3BD9">
      <w:headerReference w:type="default" r:id="rId31"/>
      <w:footerReference w:type="default" r:id="rId32"/>
      <w:headerReference w:type="first" r:id="rId33"/>
      <w:footerReference w:type="first" r:id="rId34"/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FFC000" w:themeColor="accent4"/>
        <w:left w:val="single" w:sz="4" w:space="24" w:color="FFC000" w:themeColor="accent4"/>
        <w:bottom w:val="single" w:sz="4" w:space="24" w:color="FFC000" w:themeColor="accent4"/>
        <w:right w:val="single" w:sz="4" w:space="24" w:color="FFC000" w:themeColor="accent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7C5FB" w14:textId="77777777" w:rsidR="008512BD" w:rsidRDefault="008512BD" w:rsidP="00353C27">
      <w:pPr>
        <w:spacing w:after="0" w:line="240" w:lineRule="auto"/>
      </w:pPr>
      <w:r>
        <w:separator/>
      </w:r>
    </w:p>
  </w:endnote>
  <w:endnote w:type="continuationSeparator" w:id="0">
    <w:p w14:paraId="6C31789C" w14:textId="77777777" w:rsidR="008512BD" w:rsidRDefault="008512BD" w:rsidP="00353C27">
      <w:pPr>
        <w:spacing w:after="0" w:line="240" w:lineRule="auto"/>
      </w:pPr>
      <w:r>
        <w:continuationSeparator/>
      </w:r>
    </w:p>
  </w:endnote>
  <w:endnote w:type="continuationNotice" w:id="1">
    <w:p w14:paraId="5B48BB66" w14:textId="77777777" w:rsidR="008512BD" w:rsidRDefault="008512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6041732"/>
      <w:docPartObj>
        <w:docPartGallery w:val="Page Numbers (Bottom of Page)"/>
        <w:docPartUnique/>
      </w:docPartObj>
    </w:sdtPr>
    <w:sdtContent>
      <w:p w14:paraId="08794C02" w14:textId="4615FB1C" w:rsidR="002A744A" w:rsidRDefault="002A744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3065AF89" w14:textId="77777777" w:rsidR="00F129A3" w:rsidRPr="00F129A3" w:rsidRDefault="00F129A3" w:rsidP="006F7A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23AEC63B" w14:paraId="4BC3F2D5" w14:textId="77777777" w:rsidTr="23AEC63B">
      <w:tc>
        <w:tcPr>
          <w:tcW w:w="3024" w:type="dxa"/>
        </w:tcPr>
        <w:p w14:paraId="7424FD40" w14:textId="1E34E644" w:rsidR="23AEC63B" w:rsidRDefault="23AEC63B" w:rsidP="23AEC63B">
          <w:pPr>
            <w:pStyle w:val="Header"/>
            <w:ind w:left="-115"/>
          </w:pPr>
        </w:p>
      </w:tc>
      <w:tc>
        <w:tcPr>
          <w:tcW w:w="3024" w:type="dxa"/>
        </w:tcPr>
        <w:p w14:paraId="01D526AA" w14:textId="00688A96" w:rsidR="23AEC63B" w:rsidRDefault="23AEC63B" w:rsidP="23AEC63B">
          <w:pPr>
            <w:pStyle w:val="Header"/>
            <w:jc w:val="center"/>
          </w:pPr>
        </w:p>
      </w:tc>
      <w:tc>
        <w:tcPr>
          <w:tcW w:w="3024" w:type="dxa"/>
        </w:tcPr>
        <w:p w14:paraId="730506FC" w14:textId="19ACC2CF" w:rsidR="23AEC63B" w:rsidRDefault="23AEC63B" w:rsidP="23AEC63B">
          <w:pPr>
            <w:pStyle w:val="Header"/>
            <w:ind w:right="-115"/>
            <w:jc w:val="right"/>
          </w:pPr>
        </w:p>
      </w:tc>
    </w:tr>
  </w:tbl>
  <w:p w14:paraId="673C9BA5" w14:textId="25D6D4DE" w:rsidR="000D6F4D" w:rsidRDefault="000D6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357C4" w14:textId="77777777" w:rsidR="008512BD" w:rsidRDefault="008512BD" w:rsidP="00353C27">
      <w:pPr>
        <w:spacing w:after="0" w:line="240" w:lineRule="auto"/>
      </w:pPr>
      <w:r>
        <w:separator/>
      </w:r>
    </w:p>
  </w:footnote>
  <w:footnote w:type="continuationSeparator" w:id="0">
    <w:p w14:paraId="2A1747D4" w14:textId="77777777" w:rsidR="008512BD" w:rsidRDefault="008512BD" w:rsidP="00353C27">
      <w:pPr>
        <w:spacing w:after="0" w:line="240" w:lineRule="auto"/>
      </w:pPr>
      <w:r>
        <w:continuationSeparator/>
      </w:r>
    </w:p>
  </w:footnote>
  <w:footnote w:type="continuationNotice" w:id="1">
    <w:p w14:paraId="494784C1" w14:textId="77777777" w:rsidR="008512BD" w:rsidRDefault="008512B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23AEC63B" w14:paraId="7C29800D" w14:textId="77777777" w:rsidTr="23AEC63B">
      <w:tc>
        <w:tcPr>
          <w:tcW w:w="3024" w:type="dxa"/>
        </w:tcPr>
        <w:p w14:paraId="543225FC" w14:textId="784997A0" w:rsidR="23AEC63B" w:rsidRDefault="23AEC63B" w:rsidP="23AEC63B">
          <w:pPr>
            <w:pStyle w:val="Header"/>
            <w:ind w:left="-115"/>
          </w:pPr>
        </w:p>
      </w:tc>
      <w:tc>
        <w:tcPr>
          <w:tcW w:w="3024" w:type="dxa"/>
        </w:tcPr>
        <w:p w14:paraId="2BE9E157" w14:textId="6ADEEE73" w:rsidR="23AEC63B" w:rsidRDefault="23AEC63B" w:rsidP="23AEC63B">
          <w:pPr>
            <w:pStyle w:val="Header"/>
            <w:jc w:val="center"/>
          </w:pPr>
        </w:p>
      </w:tc>
      <w:tc>
        <w:tcPr>
          <w:tcW w:w="3024" w:type="dxa"/>
        </w:tcPr>
        <w:p w14:paraId="12F08B0D" w14:textId="107B42FA" w:rsidR="23AEC63B" w:rsidRDefault="23AEC63B" w:rsidP="23AEC63B">
          <w:pPr>
            <w:pStyle w:val="Header"/>
            <w:ind w:right="-115"/>
            <w:jc w:val="right"/>
          </w:pPr>
        </w:p>
      </w:tc>
    </w:tr>
  </w:tbl>
  <w:p w14:paraId="3BB51B14" w14:textId="3C27604B" w:rsidR="000D6F4D" w:rsidRDefault="000D6F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23AEC63B" w14:paraId="3FFF3C6F" w14:textId="77777777" w:rsidTr="23AEC63B">
      <w:tc>
        <w:tcPr>
          <w:tcW w:w="3024" w:type="dxa"/>
        </w:tcPr>
        <w:p w14:paraId="5B856EA0" w14:textId="6C487B10" w:rsidR="23AEC63B" w:rsidRDefault="23AEC63B" w:rsidP="23AEC63B">
          <w:pPr>
            <w:pStyle w:val="Header"/>
            <w:ind w:left="-115"/>
          </w:pPr>
        </w:p>
      </w:tc>
      <w:tc>
        <w:tcPr>
          <w:tcW w:w="3024" w:type="dxa"/>
        </w:tcPr>
        <w:p w14:paraId="5A9F00C0" w14:textId="544232B1" w:rsidR="23AEC63B" w:rsidRDefault="23AEC63B" w:rsidP="23AEC63B">
          <w:pPr>
            <w:pStyle w:val="Header"/>
            <w:jc w:val="center"/>
          </w:pPr>
        </w:p>
      </w:tc>
      <w:tc>
        <w:tcPr>
          <w:tcW w:w="3024" w:type="dxa"/>
        </w:tcPr>
        <w:p w14:paraId="334030A2" w14:textId="02D7B10D" w:rsidR="23AEC63B" w:rsidRDefault="23AEC63B" w:rsidP="23AEC63B">
          <w:pPr>
            <w:pStyle w:val="Header"/>
            <w:ind w:right="-115"/>
            <w:jc w:val="right"/>
          </w:pPr>
        </w:p>
      </w:tc>
    </w:tr>
  </w:tbl>
  <w:p w14:paraId="0C3E1392" w14:textId="01A8F098" w:rsidR="000D6F4D" w:rsidRDefault="000D6F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53307"/>
    <w:multiLevelType w:val="hybridMultilevel"/>
    <w:tmpl w:val="7EFE431E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B3121"/>
    <w:multiLevelType w:val="hybridMultilevel"/>
    <w:tmpl w:val="05944512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1069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FA6C44"/>
    <w:multiLevelType w:val="hybridMultilevel"/>
    <w:tmpl w:val="9BAEE208"/>
    <w:lvl w:ilvl="0" w:tplc="0158D878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2B18A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EA1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E24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64E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7CC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D8F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4242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7886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41926"/>
    <w:multiLevelType w:val="hybridMultilevel"/>
    <w:tmpl w:val="FFFFFFFF"/>
    <w:lvl w:ilvl="0" w:tplc="0CA21578">
      <w:start w:val="1"/>
      <w:numFmt w:val="decimal"/>
      <w:lvlText w:val="%1."/>
      <w:lvlJc w:val="left"/>
      <w:pPr>
        <w:ind w:left="720" w:hanging="360"/>
      </w:pPr>
    </w:lvl>
    <w:lvl w:ilvl="1" w:tplc="10EEC5E4">
      <w:start w:val="1"/>
      <w:numFmt w:val="lowerLetter"/>
      <w:lvlText w:val="%2."/>
      <w:lvlJc w:val="left"/>
      <w:pPr>
        <w:ind w:left="1440" w:hanging="360"/>
      </w:pPr>
    </w:lvl>
    <w:lvl w:ilvl="2" w:tplc="6D002F28">
      <w:start w:val="1"/>
      <w:numFmt w:val="lowerRoman"/>
      <w:lvlText w:val="%3."/>
      <w:lvlJc w:val="right"/>
      <w:pPr>
        <w:ind w:left="2160" w:hanging="180"/>
      </w:pPr>
    </w:lvl>
    <w:lvl w:ilvl="3" w:tplc="62501BD0">
      <w:start w:val="1"/>
      <w:numFmt w:val="decimal"/>
      <w:lvlText w:val="%4."/>
      <w:lvlJc w:val="left"/>
      <w:pPr>
        <w:ind w:left="2880" w:hanging="360"/>
      </w:pPr>
    </w:lvl>
    <w:lvl w:ilvl="4" w:tplc="6F8A5BF2">
      <w:start w:val="1"/>
      <w:numFmt w:val="lowerLetter"/>
      <w:lvlText w:val="%5."/>
      <w:lvlJc w:val="left"/>
      <w:pPr>
        <w:ind w:left="3600" w:hanging="360"/>
      </w:pPr>
    </w:lvl>
    <w:lvl w:ilvl="5" w:tplc="D3F028B6">
      <w:start w:val="1"/>
      <w:numFmt w:val="lowerRoman"/>
      <w:lvlText w:val="%6."/>
      <w:lvlJc w:val="right"/>
      <w:pPr>
        <w:ind w:left="4320" w:hanging="180"/>
      </w:pPr>
    </w:lvl>
    <w:lvl w:ilvl="6" w:tplc="11288F00">
      <w:start w:val="1"/>
      <w:numFmt w:val="decimal"/>
      <w:lvlText w:val="%7."/>
      <w:lvlJc w:val="left"/>
      <w:pPr>
        <w:ind w:left="5040" w:hanging="360"/>
      </w:pPr>
    </w:lvl>
    <w:lvl w:ilvl="7" w:tplc="69DA2702">
      <w:start w:val="1"/>
      <w:numFmt w:val="lowerLetter"/>
      <w:lvlText w:val="%8."/>
      <w:lvlJc w:val="left"/>
      <w:pPr>
        <w:ind w:left="5760" w:hanging="360"/>
      </w:pPr>
    </w:lvl>
    <w:lvl w:ilvl="8" w:tplc="0082F54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4AB0"/>
    <w:multiLevelType w:val="hybridMultilevel"/>
    <w:tmpl w:val="33D26490"/>
    <w:lvl w:ilvl="0" w:tplc="5EC08AC6">
      <w:start w:val="4"/>
      <w:numFmt w:val="upperRoman"/>
      <w:lvlText w:val="%1."/>
      <w:lvlJc w:val="left"/>
      <w:pPr>
        <w:ind w:left="1080" w:hanging="720"/>
      </w:pPr>
      <w:rPr>
        <w:rFonts w:hint="default"/>
        <w:u w:val="thick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5E1CB4"/>
    <w:multiLevelType w:val="hybridMultilevel"/>
    <w:tmpl w:val="9CAE6DC2"/>
    <w:lvl w:ilvl="0" w:tplc="1648385E">
      <w:start w:val="1"/>
      <w:numFmt w:val="lowerLetter"/>
      <w:lvlText w:val="%1."/>
      <w:lvlJc w:val="left"/>
      <w:pPr>
        <w:ind w:left="720" w:hanging="360"/>
      </w:pPr>
    </w:lvl>
    <w:lvl w:ilvl="1" w:tplc="C05861BA">
      <w:start w:val="1"/>
      <w:numFmt w:val="lowerLetter"/>
      <w:lvlText w:val="%2."/>
      <w:lvlJc w:val="left"/>
      <w:pPr>
        <w:ind w:left="1440" w:hanging="360"/>
      </w:pPr>
    </w:lvl>
    <w:lvl w:ilvl="2" w:tplc="9CD4E038">
      <w:start w:val="1"/>
      <w:numFmt w:val="lowerRoman"/>
      <w:lvlText w:val="%3."/>
      <w:lvlJc w:val="right"/>
      <w:pPr>
        <w:ind w:left="2160" w:hanging="180"/>
      </w:pPr>
    </w:lvl>
    <w:lvl w:ilvl="3" w:tplc="5E9C2142">
      <w:start w:val="1"/>
      <w:numFmt w:val="decimal"/>
      <w:lvlText w:val="%4."/>
      <w:lvlJc w:val="left"/>
      <w:pPr>
        <w:ind w:left="2880" w:hanging="360"/>
      </w:pPr>
    </w:lvl>
    <w:lvl w:ilvl="4" w:tplc="299A5122">
      <w:start w:val="1"/>
      <w:numFmt w:val="lowerLetter"/>
      <w:lvlText w:val="%5."/>
      <w:lvlJc w:val="left"/>
      <w:pPr>
        <w:ind w:left="3600" w:hanging="360"/>
      </w:pPr>
    </w:lvl>
    <w:lvl w:ilvl="5" w:tplc="129C64A2">
      <w:start w:val="1"/>
      <w:numFmt w:val="lowerRoman"/>
      <w:lvlText w:val="%6."/>
      <w:lvlJc w:val="right"/>
      <w:pPr>
        <w:ind w:left="4320" w:hanging="180"/>
      </w:pPr>
    </w:lvl>
    <w:lvl w:ilvl="6" w:tplc="316C7B04">
      <w:start w:val="1"/>
      <w:numFmt w:val="decimal"/>
      <w:lvlText w:val="%7."/>
      <w:lvlJc w:val="left"/>
      <w:pPr>
        <w:ind w:left="5040" w:hanging="360"/>
      </w:pPr>
    </w:lvl>
    <w:lvl w:ilvl="7" w:tplc="A5E25544">
      <w:start w:val="1"/>
      <w:numFmt w:val="lowerLetter"/>
      <w:lvlText w:val="%8."/>
      <w:lvlJc w:val="left"/>
      <w:pPr>
        <w:ind w:left="5760" w:hanging="360"/>
      </w:pPr>
    </w:lvl>
    <w:lvl w:ilvl="8" w:tplc="968AA2C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3F2B35"/>
    <w:multiLevelType w:val="hybridMultilevel"/>
    <w:tmpl w:val="AD44A052"/>
    <w:lvl w:ilvl="0" w:tplc="5EC08AC6">
      <w:start w:val="1"/>
      <w:numFmt w:val="upperRoman"/>
      <w:lvlText w:val="%1."/>
      <w:lvlJc w:val="left"/>
      <w:pPr>
        <w:ind w:left="1080" w:hanging="720"/>
      </w:pPr>
      <w:rPr>
        <w:rFonts w:hint="default"/>
        <w:u w:val="thick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D11212"/>
    <w:multiLevelType w:val="hybridMultilevel"/>
    <w:tmpl w:val="C2769EA0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DE0F4F"/>
    <w:multiLevelType w:val="hybridMultilevel"/>
    <w:tmpl w:val="024C8426"/>
    <w:lvl w:ilvl="0" w:tplc="3E4094E8">
      <w:start w:val="1"/>
      <w:numFmt w:val="upperRoman"/>
      <w:pStyle w:val="Cobra-Title1"/>
      <w:lvlText w:val="%1."/>
      <w:lvlJc w:val="left"/>
      <w:pPr>
        <w:ind w:left="1004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DF82052">
      <w:start w:val="1"/>
      <w:numFmt w:val="lowerLetter"/>
      <w:pStyle w:val="Cobra-Titre2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566150D"/>
    <w:multiLevelType w:val="hybridMultilevel"/>
    <w:tmpl w:val="2056F7DA"/>
    <w:lvl w:ilvl="0" w:tplc="5EC08AC6">
      <w:start w:val="1"/>
      <w:numFmt w:val="upperRoman"/>
      <w:lvlText w:val="%1."/>
      <w:lvlJc w:val="left"/>
      <w:pPr>
        <w:ind w:left="720" w:hanging="720"/>
      </w:pPr>
      <w:rPr>
        <w:rFonts w:hint="default"/>
        <w:u w:val="thick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7764859"/>
    <w:multiLevelType w:val="hybridMultilevel"/>
    <w:tmpl w:val="FFFFFFFF"/>
    <w:lvl w:ilvl="0" w:tplc="8E827A96">
      <w:start w:val="1"/>
      <w:numFmt w:val="lowerLetter"/>
      <w:lvlText w:val="%1."/>
      <w:lvlJc w:val="left"/>
      <w:pPr>
        <w:ind w:left="720" w:hanging="360"/>
      </w:pPr>
    </w:lvl>
    <w:lvl w:ilvl="1" w:tplc="438EE97E">
      <w:start w:val="1"/>
      <w:numFmt w:val="lowerLetter"/>
      <w:lvlText w:val="%2."/>
      <w:lvlJc w:val="left"/>
      <w:pPr>
        <w:ind w:left="1440" w:hanging="360"/>
      </w:pPr>
    </w:lvl>
    <w:lvl w:ilvl="2" w:tplc="091CE2C4">
      <w:start w:val="1"/>
      <w:numFmt w:val="lowerRoman"/>
      <w:lvlText w:val="%3."/>
      <w:lvlJc w:val="right"/>
      <w:pPr>
        <w:ind w:left="2160" w:hanging="180"/>
      </w:pPr>
    </w:lvl>
    <w:lvl w:ilvl="3" w:tplc="1A8274BE">
      <w:start w:val="1"/>
      <w:numFmt w:val="decimal"/>
      <w:lvlText w:val="%4."/>
      <w:lvlJc w:val="left"/>
      <w:pPr>
        <w:ind w:left="2880" w:hanging="360"/>
      </w:pPr>
    </w:lvl>
    <w:lvl w:ilvl="4" w:tplc="2392044C">
      <w:start w:val="1"/>
      <w:numFmt w:val="lowerLetter"/>
      <w:lvlText w:val="%5."/>
      <w:lvlJc w:val="left"/>
      <w:pPr>
        <w:ind w:left="3600" w:hanging="360"/>
      </w:pPr>
    </w:lvl>
    <w:lvl w:ilvl="5" w:tplc="5644D538">
      <w:start w:val="1"/>
      <w:numFmt w:val="lowerRoman"/>
      <w:lvlText w:val="%6."/>
      <w:lvlJc w:val="right"/>
      <w:pPr>
        <w:ind w:left="4320" w:hanging="180"/>
      </w:pPr>
    </w:lvl>
    <w:lvl w:ilvl="6" w:tplc="4E50CA06">
      <w:start w:val="1"/>
      <w:numFmt w:val="decimal"/>
      <w:lvlText w:val="%7."/>
      <w:lvlJc w:val="left"/>
      <w:pPr>
        <w:ind w:left="5040" w:hanging="360"/>
      </w:pPr>
    </w:lvl>
    <w:lvl w:ilvl="7" w:tplc="062E5982">
      <w:start w:val="1"/>
      <w:numFmt w:val="lowerLetter"/>
      <w:lvlText w:val="%8."/>
      <w:lvlJc w:val="left"/>
      <w:pPr>
        <w:ind w:left="5760" w:hanging="360"/>
      </w:pPr>
    </w:lvl>
    <w:lvl w:ilvl="8" w:tplc="306C15B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666C78"/>
    <w:multiLevelType w:val="hybridMultilevel"/>
    <w:tmpl w:val="026E863A"/>
    <w:lvl w:ilvl="0" w:tplc="CB82E5DC">
      <w:start w:val="1"/>
      <w:numFmt w:val="lowerLetter"/>
      <w:lvlText w:val="%1."/>
      <w:lvlJc w:val="left"/>
      <w:pPr>
        <w:ind w:left="720" w:hanging="360"/>
      </w:pPr>
    </w:lvl>
    <w:lvl w:ilvl="1" w:tplc="EC44A438">
      <w:start w:val="1"/>
      <w:numFmt w:val="lowerLetter"/>
      <w:lvlText w:val="%2."/>
      <w:lvlJc w:val="left"/>
      <w:pPr>
        <w:ind w:left="1440" w:hanging="360"/>
      </w:pPr>
    </w:lvl>
    <w:lvl w:ilvl="2" w:tplc="62CE013E">
      <w:start w:val="1"/>
      <w:numFmt w:val="lowerRoman"/>
      <w:lvlText w:val="%3."/>
      <w:lvlJc w:val="right"/>
      <w:pPr>
        <w:ind w:left="2160" w:hanging="180"/>
      </w:pPr>
    </w:lvl>
    <w:lvl w:ilvl="3" w:tplc="FB989BC8">
      <w:start w:val="1"/>
      <w:numFmt w:val="decimal"/>
      <w:lvlText w:val="%4."/>
      <w:lvlJc w:val="left"/>
      <w:pPr>
        <w:ind w:left="2880" w:hanging="360"/>
      </w:pPr>
    </w:lvl>
    <w:lvl w:ilvl="4" w:tplc="D8D87C78">
      <w:start w:val="1"/>
      <w:numFmt w:val="lowerLetter"/>
      <w:lvlText w:val="%5."/>
      <w:lvlJc w:val="left"/>
      <w:pPr>
        <w:ind w:left="3600" w:hanging="360"/>
      </w:pPr>
    </w:lvl>
    <w:lvl w:ilvl="5" w:tplc="9AFE951A">
      <w:start w:val="1"/>
      <w:numFmt w:val="lowerRoman"/>
      <w:lvlText w:val="%6."/>
      <w:lvlJc w:val="right"/>
      <w:pPr>
        <w:ind w:left="4320" w:hanging="180"/>
      </w:pPr>
    </w:lvl>
    <w:lvl w:ilvl="6" w:tplc="718A4DDA">
      <w:start w:val="1"/>
      <w:numFmt w:val="decimal"/>
      <w:lvlText w:val="%7."/>
      <w:lvlJc w:val="left"/>
      <w:pPr>
        <w:ind w:left="5040" w:hanging="360"/>
      </w:pPr>
    </w:lvl>
    <w:lvl w:ilvl="7" w:tplc="1BBEBEA6">
      <w:start w:val="1"/>
      <w:numFmt w:val="lowerLetter"/>
      <w:lvlText w:val="%8."/>
      <w:lvlJc w:val="left"/>
      <w:pPr>
        <w:ind w:left="5760" w:hanging="360"/>
      </w:pPr>
    </w:lvl>
    <w:lvl w:ilvl="8" w:tplc="6902F60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030792"/>
    <w:multiLevelType w:val="hybridMultilevel"/>
    <w:tmpl w:val="C4604C38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3"/>
  </w:num>
  <w:num w:numId="8">
    <w:abstractNumId w:val="0"/>
  </w:num>
  <w:num w:numId="9">
    <w:abstractNumId w:val="8"/>
  </w:num>
  <w:num w:numId="10">
    <w:abstractNumId w:val="1"/>
  </w:num>
  <w:num w:numId="11">
    <w:abstractNumId w:val="11"/>
  </w:num>
  <w:num w:numId="12">
    <w:abstractNumId w:val="7"/>
  </w:num>
  <w:num w:numId="13">
    <w:abstractNumId w:val="10"/>
  </w:num>
  <w:num w:numId="1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B0"/>
    <w:rsid w:val="0000052F"/>
    <w:rsid w:val="0000090A"/>
    <w:rsid w:val="00001322"/>
    <w:rsid w:val="00001CD8"/>
    <w:rsid w:val="000033A9"/>
    <w:rsid w:val="0000480B"/>
    <w:rsid w:val="00011AC5"/>
    <w:rsid w:val="00012835"/>
    <w:rsid w:val="00013516"/>
    <w:rsid w:val="00016700"/>
    <w:rsid w:val="0002657E"/>
    <w:rsid w:val="00026DD0"/>
    <w:rsid w:val="0003210E"/>
    <w:rsid w:val="000327A1"/>
    <w:rsid w:val="00032E95"/>
    <w:rsid w:val="00033FC1"/>
    <w:rsid w:val="000346F3"/>
    <w:rsid w:val="00036828"/>
    <w:rsid w:val="00036B35"/>
    <w:rsid w:val="0004198A"/>
    <w:rsid w:val="0004249D"/>
    <w:rsid w:val="00046430"/>
    <w:rsid w:val="00052C7E"/>
    <w:rsid w:val="000572E1"/>
    <w:rsid w:val="0005738F"/>
    <w:rsid w:val="0006200F"/>
    <w:rsid w:val="00062403"/>
    <w:rsid w:val="000624A6"/>
    <w:rsid w:val="00063111"/>
    <w:rsid w:val="00063724"/>
    <w:rsid w:val="00063B12"/>
    <w:rsid w:val="00063DB0"/>
    <w:rsid w:val="00071D45"/>
    <w:rsid w:val="00073BE0"/>
    <w:rsid w:val="0008235C"/>
    <w:rsid w:val="0008303A"/>
    <w:rsid w:val="00083629"/>
    <w:rsid w:val="0008434F"/>
    <w:rsid w:val="0008553F"/>
    <w:rsid w:val="000874D8"/>
    <w:rsid w:val="00090A7F"/>
    <w:rsid w:val="000931FA"/>
    <w:rsid w:val="0009393E"/>
    <w:rsid w:val="00094A64"/>
    <w:rsid w:val="00095D4E"/>
    <w:rsid w:val="000A4B1F"/>
    <w:rsid w:val="000A4BDD"/>
    <w:rsid w:val="000A4ECB"/>
    <w:rsid w:val="000A71A8"/>
    <w:rsid w:val="000B0825"/>
    <w:rsid w:val="000B1BEF"/>
    <w:rsid w:val="000B1C4C"/>
    <w:rsid w:val="000B494D"/>
    <w:rsid w:val="000B630A"/>
    <w:rsid w:val="000B680A"/>
    <w:rsid w:val="000C3874"/>
    <w:rsid w:val="000C4A30"/>
    <w:rsid w:val="000C769F"/>
    <w:rsid w:val="000D2230"/>
    <w:rsid w:val="000D3427"/>
    <w:rsid w:val="000D4962"/>
    <w:rsid w:val="000D4CEA"/>
    <w:rsid w:val="000D6F4D"/>
    <w:rsid w:val="000E1EFA"/>
    <w:rsid w:val="000E38C7"/>
    <w:rsid w:val="000E4B23"/>
    <w:rsid w:val="000E758A"/>
    <w:rsid w:val="000E770E"/>
    <w:rsid w:val="000F0B45"/>
    <w:rsid w:val="000F13BD"/>
    <w:rsid w:val="000F2504"/>
    <w:rsid w:val="000F2751"/>
    <w:rsid w:val="000F3FEA"/>
    <w:rsid w:val="000F51CF"/>
    <w:rsid w:val="000F549A"/>
    <w:rsid w:val="00100D36"/>
    <w:rsid w:val="00100D9A"/>
    <w:rsid w:val="00100ECF"/>
    <w:rsid w:val="00102A3D"/>
    <w:rsid w:val="001035F4"/>
    <w:rsid w:val="00104DBE"/>
    <w:rsid w:val="00106142"/>
    <w:rsid w:val="00110AD0"/>
    <w:rsid w:val="00110F45"/>
    <w:rsid w:val="00112BEC"/>
    <w:rsid w:val="00114876"/>
    <w:rsid w:val="001163FC"/>
    <w:rsid w:val="001175F5"/>
    <w:rsid w:val="00121B41"/>
    <w:rsid w:val="00122ED1"/>
    <w:rsid w:val="00132B7A"/>
    <w:rsid w:val="00134823"/>
    <w:rsid w:val="00136DD2"/>
    <w:rsid w:val="0014222F"/>
    <w:rsid w:val="001427EB"/>
    <w:rsid w:val="0014282D"/>
    <w:rsid w:val="00144259"/>
    <w:rsid w:val="00144A01"/>
    <w:rsid w:val="0014674C"/>
    <w:rsid w:val="0014683F"/>
    <w:rsid w:val="0015137C"/>
    <w:rsid w:val="0015659C"/>
    <w:rsid w:val="001576E3"/>
    <w:rsid w:val="00161586"/>
    <w:rsid w:val="0016201F"/>
    <w:rsid w:val="00166610"/>
    <w:rsid w:val="00166A11"/>
    <w:rsid w:val="00170810"/>
    <w:rsid w:val="00171BF3"/>
    <w:rsid w:val="00171E00"/>
    <w:rsid w:val="001726C1"/>
    <w:rsid w:val="00172953"/>
    <w:rsid w:val="00174C69"/>
    <w:rsid w:val="00176A7C"/>
    <w:rsid w:val="00182430"/>
    <w:rsid w:val="00184109"/>
    <w:rsid w:val="00184719"/>
    <w:rsid w:val="001905F8"/>
    <w:rsid w:val="001917ED"/>
    <w:rsid w:val="00192E8B"/>
    <w:rsid w:val="001936F1"/>
    <w:rsid w:val="00195B1B"/>
    <w:rsid w:val="001972A1"/>
    <w:rsid w:val="001A443F"/>
    <w:rsid w:val="001A579A"/>
    <w:rsid w:val="001B0C5B"/>
    <w:rsid w:val="001B2136"/>
    <w:rsid w:val="001B36E8"/>
    <w:rsid w:val="001B5491"/>
    <w:rsid w:val="001B6FF7"/>
    <w:rsid w:val="001B7029"/>
    <w:rsid w:val="001C3617"/>
    <w:rsid w:val="001C4FB8"/>
    <w:rsid w:val="001C5F15"/>
    <w:rsid w:val="001C6816"/>
    <w:rsid w:val="001C6ECF"/>
    <w:rsid w:val="001C7BEF"/>
    <w:rsid w:val="001D068B"/>
    <w:rsid w:val="001D55D8"/>
    <w:rsid w:val="001D5844"/>
    <w:rsid w:val="001D6043"/>
    <w:rsid w:val="001D64D4"/>
    <w:rsid w:val="001D6D43"/>
    <w:rsid w:val="001D76D7"/>
    <w:rsid w:val="001E3E8C"/>
    <w:rsid w:val="001E41F7"/>
    <w:rsid w:val="001F05EC"/>
    <w:rsid w:val="001F0611"/>
    <w:rsid w:val="001F18E4"/>
    <w:rsid w:val="001F2781"/>
    <w:rsid w:val="001F2A01"/>
    <w:rsid w:val="001F4DF5"/>
    <w:rsid w:val="001F52D1"/>
    <w:rsid w:val="001F612A"/>
    <w:rsid w:val="001F71CB"/>
    <w:rsid w:val="00201328"/>
    <w:rsid w:val="00202BEE"/>
    <w:rsid w:val="002036E6"/>
    <w:rsid w:val="00206410"/>
    <w:rsid w:val="00206576"/>
    <w:rsid w:val="0020794B"/>
    <w:rsid w:val="00211243"/>
    <w:rsid w:val="00212A0C"/>
    <w:rsid w:val="00217ED6"/>
    <w:rsid w:val="002226D4"/>
    <w:rsid w:val="00224336"/>
    <w:rsid w:val="00232607"/>
    <w:rsid w:val="00233DE5"/>
    <w:rsid w:val="002359B9"/>
    <w:rsid w:val="00236FF2"/>
    <w:rsid w:val="00237FA2"/>
    <w:rsid w:val="0024425D"/>
    <w:rsid w:val="00244BD8"/>
    <w:rsid w:val="00247D8E"/>
    <w:rsid w:val="002509E2"/>
    <w:rsid w:val="00253C42"/>
    <w:rsid w:val="00254DC8"/>
    <w:rsid w:val="00256A17"/>
    <w:rsid w:val="00260611"/>
    <w:rsid w:val="00261CC6"/>
    <w:rsid w:val="0026342B"/>
    <w:rsid w:val="0026462A"/>
    <w:rsid w:val="00264E4D"/>
    <w:rsid w:val="0026759E"/>
    <w:rsid w:val="00270E31"/>
    <w:rsid w:val="002711F9"/>
    <w:rsid w:val="00273B26"/>
    <w:rsid w:val="00273D15"/>
    <w:rsid w:val="002818A8"/>
    <w:rsid w:val="002823DD"/>
    <w:rsid w:val="002828FC"/>
    <w:rsid w:val="00283CE7"/>
    <w:rsid w:val="00287C31"/>
    <w:rsid w:val="002904A8"/>
    <w:rsid w:val="00293507"/>
    <w:rsid w:val="002958A8"/>
    <w:rsid w:val="002961CE"/>
    <w:rsid w:val="00297265"/>
    <w:rsid w:val="002A0643"/>
    <w:rsid w:val="002A08BB"/>
    <w:rsid w:val="002A4DCB"/>
    <w:rsid w:val="002A525A"/>
    <w:rsid w:val="002A56D3"/>
    <w:rsid w:val="002A744A"/>
    <w:rsid w:val="002B2043"/>
    <w:rsid w:val="002B5BA1"/>
    <w:rsid w:val="002B7F23"/>
    <w:rsid w:val="002C4D55"/>
    <w:rsid w:val="002C6588"/>
    <w:rsid w:val="002D6C2A"/>
    <w:rsid w:val="002E0E3B"/>
    <w:rsid w:val="002E1FDC"/>
    <w:rsid w:val="002E258B"/>
    <w:rsid w:val="002E654F"/>
    <w:rsid w:val="002E761E"/>
    <w:rsid w:val="002F2033"/>
    <w:rsid w:val="002F2CDA"/>
    <w:rsid w:val="002F3A6F"/>
    <w:rsid w:val="002F3B1F"/>
    <w:rsid w:val="002F3B6E"/>
    <w:rsid w:val="0030050A"/>
    <w:rsid w:val="003007FB"/>
    <w:rsid w:val="003027B8"/>
    <w:rsid w:val="00303D66"/>
    <w:rsid w:val="00310FD9"/>
    <w:rsid w:val="003129DC"/>
    <w:rsid w:val="003134B5"/>
    <w:rsid w:val="003134C0"/>
    <w:rsid w:val="00313CFB"/>
    <w:rsid w:val="00313D4D"/>
    <w:rsid w:val="003153D8"/>
    <w:rsid w:val="0031710E"/>
    <w:rsid w:val="003173D1"/>
    <w:rsid w:val="00323A21"/>
    <w:rsid w:val="0032415D"/>
    <w:rsid w:val="003260F3"/>
    <w:rsid w:val="0032622C"/>
    <w:rsid w:val="003271B1"/>
    <w:rsid w:val="00336337"/>
    <w:rsid w:val="00350EB0"/>
    <w:rsid w:val="003519DE"/>
    <w:rsid w:val="00351BBC"/>
    <w:rsid w:val="00352022"/>
    <w:rsid w:val="00352629"/>
    <w:rsid w:val="00353C27"/>
    <w:rsid w:val="00353D3E"/>
    <w:rsid w:val="00354F92"/>
    <w:rsid w:val="00355C01"/>
    <w:rsid w:val="00355C23"/>
    <w:rsid w:val="00355FEC"/>
    <w:rsid w:val="0035635F"/>
    <w:rsid w:val="00356E15"/>
    <w:rsid w:val="00360C28"/>
    <w:rsid w:val="00360D4D"/>
    <w:rsid w:val="00364534"/>
    <w:rsid w:val="003654C3"/>
    <w:rsid w:val="00366CCA"/>
    <w:rsid w:val="003671BB"/>
    <w:rsid w:val="00370337"/>
    <w:rsid w:val="00374FEB"/>
    <w:rsid w:val="0037570A"/>
    <w:rsid w:val="00376F25"/>
    <w:rsid w:val="003773CB"/>
    <w:rsid w:val="00381846"/>
    <w:rsid w:val="00381F22"/>
    <w:rsid w:val="0038253A"/>
    <w:rsid w:val="00384022"/>
    <w:rsid w:val="00385C88"/>
    <w:rsid w:val="003864D0"/>
    <w:rsid w:val="00390F74"/>
    <w:rsid w:val="003911FC"/>
    <w:rsid w:val="0039336D"/>
    <w:rsid w:val="00393FE6"/>
    <w:rsid w:val="00394DCB"/>
    <w:rsid w:val="00396A43"/>
    <w:rsid w:val="00397923"/>
    <w:rsid w:val="00397A2F"/>
    <w:rsid w:val="003A0F8E"/>
    <w:rsid w:val="003A39E2"/>
    <w:rsid w:val="003A3EC6"/>
    <w:rsid w:val="003A7D7D"/>
    <w:rsid w:val="003B017E"/>
    <w:rsid w:val="003B1B93"/>
    <w:rsid w:val="003B37F4"/>
    <w:rsid w:val="003B442D"/>
    <w:rsid w:val="003B48C2"/>
    <w:rsid w:val="003B4AD1"/>
    <w:rsid w:val="003B4D21"/>
    <w:rsid w:val="003B7D95"/>
    <w:rsid w:val="003C0F0F"/>
    <w:rsid w:val="003C2196"/>
    <w:rsid w:val="003C34CB"/>
    <w:rsid w:val="003C3E3D"/>
    <w:rsid w:val="003C4498"/>
    <w:rsid w:val="003D5F26"/>
    <w:rsid w:val="003D7D24"/>
    <w:rsid w:val="003E0F57"/>
    <w:rsid w:val="003E2CA8"/>
    <w:rsid w:val="003E368C"/>
    <w:rsid w:val="003E3A63"/>
    <w:rsid w:val="003E4348"/>
    <w:rsid w:val="003E5786"/>
    <w:rsid w:val="003E712D"/>
    <w:rsid w:val="003F3D28"/>
    <w:rsid w:val="00400A20"/>
    <w:rsid w:val="00400B6A"/>
    <w:rsid w:val="00401669"/>
    <w:rsid w:val="00405810"/>
    <w:rsid w:val="004103C1"/>
    <w:rsid w:val="00411C2A"/>
    <w:rsid w:val="004200F6"/>
    <w:rsid w:val="00420985"/>
    <w:rsid w:val="00422FFE"/>
    <w:rsid w:val="0042478B"/>
    <w:rsid w:val="00424C77"/>
    <w:rsid w:val="00425E44"/>
    <w:rsid w:val="00426334"/>
    <w:rsid w:val="00431EB7"/>
    <w:rsid w:val="00432B64"/>
    <w:rsid w:val="0043308A"/>
    <w:rsid w:val="00434F06"/>
    <w:rsid w:val="004353B6"/>
    <w:rsid w:val="004367CB"/>
    <w:rsid w:val="004458DD"/>
    <w:rsid w:val="004476D7"/>
    <w:rsid w:val="00450067"/>
    <w:rsid w:val="00451C9F"/>
    <w:rsid w:val="00452A7F"/>
    <w:rsid w:val="004532D0"/>
    <w:rsid w:val="00460435"/>
    <w:rsid w:val="0046555F"/>
    <w:rsid w:val="004663BE"/>
    <w:rsid w:val="0046700B"/>
    <w:rsid w:val="00467FB1"/>
    <w:rsid w:val="00472A25"/>
    <w:rsid w:val="00473120"/>
    <w:rsid w:val="00473424"/>
    <w:rsid w:val="004752BF"/>
    <w:rsid w:val="00476A62"/>
    <w:rsid w:val="00477AE2"/>
    <w:rsid w:val="00481FBD"/>
    <w:rsid w:val="004824CA"/>
    <w:rsid w:val="00487782"/>
    <w:rsid w:val="004922D4"/>
    <w:rsid w:val="004925FA"/>
    <w:rsid w:val="00494FBC"/>
    <w:rsid w:val="00495B04"/>
    <w:rsid w:val="004978F5"/>
    <w:rsid w:val="004A2425"/>
    <w:rsid w:val="004A43B0"/>
    <w:rsid w:val="004A556C"/>
    <w:rsid w:val="004A6250"/>
    <w:rsid w:val="004A6293"/>
    <w:rsid w:val="004A69E5"/>
    <w:rsid w:val="004B09AF"/>
    <w:rsid w:val="004B4729"/>
    <w:rsid w:val="004B6C98"/>
    <w:rsid w:val="004B70AB"/>
    <w:rsid w:val="004C07BD"/>
    <w:rsid w:val="004C10EF"/>
    <w:rsid w:val="004C277F"/>
    <w:rsid w:val="004C62C4"/>
    <w:rsid w:val="004C6DCF"/>
    <w:rsid w:val="004C74F2"/>
    <w:rsid w:val="004C7A66"/>
    <w:rsid w:val="004D05C3"/>
    <w:rsid w:val="004D1066"/>
    <w:rsid w:val="004D5362"/>
    <w:rsid w:val="004D5976"/>
    <w:rsid w:val="004D76E6"/>
    <w:rsid w:val="004E25B6"/>
    <w:rsid w:val="004E417C"/>
    <w:rsid w:val="004E5734"/>
    <w:rsid w:val="004E66C8"/>
    <w:rsid w:val="004F0387"/>
    <w:rsid w:val="004F17DB"/>
    <w:rsid w:val="004F1F8C"/>
    <w:rsid w:val="004F293E"/>
    <w:rsid w:val="004F77C3"/>
    <w:rsid w:val="00503933"/>
    <w:rsid w:val="005041C6"/>
    <w:rsid w:val="005052EA"/>
    <w:rsid w:val="00506583"/>
    <w:rsid w:val="00506743"/>
    <w:rsid w:val="00507197"/>
    <w:rsid w:val="00511F88"/>
    <w:rsid w:val="00512502"/>
    <w:rsid w:val="00514384"/>
    <w:rsid w:val="00514C64"/>
    <w:rsid w:val="0051504B"/>
    <w:rsid w:val="005203B8"/>
    <w:rsid w:val="0052253D"/>
    <w:rsid w:val="00523841"/>
    <w:rsid w:val="00525F6F"/>
    <w:rsid w:val="00526773"/>
    <w:rsid w:val="00527009"/>
    <w:rsid w:val="00533088"/>
    <w:rsid w:val="00534F13"/>
    <w:rsid w:val="0054191E"/>
    <w:rsid w:val="00541AF5"/>
    <w:rsid w:val="00541FCF"/>
    <w:rsid w:val="00543E38"/>
    <w:rsid w:val="00551D17"/>
    <w:rsid w:val="005522FF"/>
    <w:rsid w:val="00560DC1"/>
    <w:rsid w:val="00563B2D"/>
    <w:rsid w:val="00565587"/>
    <w:rsid w:val="005719F4"/>
    <w:rsid w:val="00573C91"/>
    <w:rsid w:val="0057711D"/>
    <w:rsid w:val="005774CC"/>
    <w:rsid w:val="005828C3"/>
    <w:rsid w:val="00582AA2"/>
    <w:rsid w:val="00583787"/>
    <w:rsid w:val="00584625"/>
    <w:rsid w:val="00584D0C"/>
    <w:rsid w:val="00592A46"/>
    <w:rsid w:val="005938F1"/>
    <w:rsid w:val="00594958"/>
    <w:rsid w:val="00595425"/>
    <w:rsid w:val="00596E25"/>
    <w:rsid w:val="005974F8"/>
    <w:rsid w:val="005A02A5"/>
    <w:rsid w:val="005A1D04"/>
    <w:rsid w:val="005A518F"/>
    <w:rsid w:val="005B09F8"/>
    <w:rsid w:val="005B23BE"/>
    <w:rsid w:val="005B2432"/>
    <w:rsid w:val="005B2B96"/>
    <w:rsid w:val="005B3BC7"/>
    <w:rsid w:val="005B40E6"/>
    <w:rsid w:val="005B5330"/>
    <w:rsid w:val="005B5CE1"/>
    <w:rsid w:val="005B5D4F"/>
    <w:rsid w:val="005C056D"/>
    <w:rsid w:val="005C15C8"/>
    <w:rsid w:val="005C40EA"/>
    <w:rsid w:val="005C4834"/>
    <w:rsid w:val="005C51F1"/>
    <w:rsid w:val="005C7AB6"/>
    <w:rsid w:val="005C7B39"/>
    <w:rsid w:val="005D067C"/>
    <w:rsid w:val="005D2789"/>
    <w:rsid w:val="005D5743"/>
    <w:rsid w:val="005D6FA5"/>
    <w:rsid w:val="005E0FDF"/>
    <w:rsid w:val="005E15CB"/>
    <w:rsid w:val="005E1AD9"/>
    <w:rsid w:val="005E5FA6"/>
    <w:rsid w:val="005E64CB"/>
    <w:rsid w:val="005F02DC"/>
    <w:rsid w:val="005F3C58"/>
    <w:rsid w:val="005F3EC5"/>
    <w:rsid w:val="005F435F"/>
    <w:rsid w:val="005F49A5"/>
    <w:rsid w:val="005F5018"/>
    <w:rsid w:val="005F5EC7"/>
    <w:rsid w:val="005F6256"/>
    <w:rsid w:val="005F793F"/>
    <w:rsid w:val="0060017B"/>
    <w:rsid w:val="00601753"/>
    <w:rsid w:val="00601F48"/>
    <w:rsid w:val="00606C65"/>
    <w:rsid w:val="0060721C"/>
    <w:rsid w:val="0061160E"/>
    <w:rsid w:val="00613826"/>
    <w:rsid w:val="00615F43"/>
    <w:rsid w:val="00617664"/>
    <w:rsid w:val="00620D5E"/>
    <w:rsid w:val="00621F79"/>
    <w:rsid w:val="006258DA"/>
    <w:rsid w:val="00625AFE"/>
    <w:rsid w:val="00630EAC"/>
    <w:rsid w:val="00631784"/>
    <w:rsid w:val="00631F54"/>
    <w:rsid w:val="0063222E"/>
    <w:rsid w:val="006334D5"/>
    <w:rsid w:val="006338A7"/>
    <w:rsid w:val="0063503B"/>
    <w:rsid w:val="00637A91"/>
    <w:rsid w:val="00640833"/>
    <w:rsid w:val="00640896"/>
    <w:rsid w:val="00642278"/>
    <w:rsid w:val="00655CFA"/>
    <w:rsid w:val="006560C2"/>
    <w:rsid w:val="00657D0D"/>
    <w:rsid w:val="00661100"/>
    <w:rsid w:val="00663503"/>
    <w:rsid w:val="00663A53"/>
    <w:rsid w:val="00665281"/>
    <w:rsid w:val="00666E4D"/>
    <w:rsid w:val="00673659"/>
    <w:rsid w:val="0067408C"/>
    <w:rsid w:val="00681CEA"/>
    <w:rsid w:val="00682A7A"/>
    <w:rsid w:val="006843C5"/>
    <w:rsid w:val="00685DE1"/>
    <w:rsid w:val="00686EB0"/>
    <w:rsid w:val="006906F9"/>
    <w:rsid w:val="006925EA"/>
    <w:rsid w:val="00692E3C"/>
    <w:rsid w:val="00693B08"/>
    <w:rsid w:val="0069535D"/>
    <w:rsid w:val="006A1656"/>
    <w:rsid w:val="006A2076"/>
    <w:rsid w:val="006A2A4F"/>
    <w:rsid w:val="006A5B3D"/>
    <w:rsid w:val="006B01FE"/>
    <w:rsid w:val="006B0E45"/>
    <w:rsid w:val="006B0F48"/>
    <w:rsid w:val="006B1428"/>
    <w:rsid w:val="006B256D"/>
    <w:rsid w:val="006B4353"/>
    <w:rsid w:val="006B4F0B"/>
    <w:rsid w:val="006B6C25"/>
    <w:rsid w:val="006C1B58"/>
    <w:rsid w:val="006D0C5A"/>
    <w:rsid w:val="006D1D26"/>
    <w:rsid w:val="006D301C"/>
    <w:rsid w:val="006D3D2B"/>
    <w:rsid w:val="006D3F8B"/>
    <w:rsid w:val="006D6733"/>
    <w:rsid w:val="006E0455"/>
    <w:rsid w:val="006E0B2B"/>
    <w:rsid w:val="006E0F7A"/>
    <w:rsid w:val="006E1E70"/>
    <w:rsid w:val="006E4D14"/>
    <w:rsid w:val="006E5795"/>
    <w:rsid w:val="006F10B7"/>
    <w:rsid w:val="006F2768"/>
    <w:rsid w:val="006F364C"/>
    <w:rsid w:val="006F4429"/>
    <w:rsid w:val="006F56A0"/>
    <w:rsid w:val="006F585F"/>
    <w:rsid w:val="006F67DC"/>
    <w:rsid w:val="006F7554"/>
    <w:rsid w:val="006F7A13"/>
    <w:rsid w:val="00700BFA"/>
    <w:rsid w:val="007011D9"/>
    <w:rsid w:val="007017CD"/>
    <w:rsid w:val="00701F9B"/>
    <w:rsid w:val="0070583B"/>
    <w:rsid w:val="00706327"/>
    <w:rsid w:val="007067DA"/>
    <w:rsid w:val="007072CB"/>
    <w:rsid w:val="00707905"/>
    <w:rsid w:val="00713B85"/>
    <w:rsid w:val="007160B1"/>
    <w:rsid w:val="00720905"/>
    <w:rsid w:val="00721122"/>
    <w:rsid w:val="00721BDB"/>
    <w:rsid w:val="007225B4"/>
    <w:rsid w:val="00724877"/>
    <w:rsid w:val="00724BC3"/>
    <w:rsid w:val="007300A3"/>
    <w:rsid w:val="007303DA"/>
    <w:rsid w:val="00731221"/>
    <w:rsid w:val="007335B9"/>
    <w:rsid w:val="007342A9"/>
    <w:rsid w:val="00734410"/>
    <w:rsid w:val="007344E0"/>
    <w:rsid w:val="00736E0E"/>
    <w:rsid w:val="00740836"/>
    <w:rsid w:val="00741A03"/>
    <w:rsid w:val="00742DBC"/>
    <w:rsid w:val="00743DAA"/>
    <w:rsid w:val="0074506D"/>
    <w:rsid w:val="00751515"/>
    <w:rsid w:val="00751C89"/>
    <w:rsid w:val="00753D34"/>
    <w:rsid w:val="007541BC"/>
    <w:rsid w:val="00754C55"/>
    <w:rsid w:val="00760A98"/>
    <w:rsid w:val="00760B52"/>
    <w:rsid w:val="00761411"/>
    <w:rsid w:val="00762751"/>
    <w:rsid w:val="00763DF9"/>
    <w:rsid w:val="00764034"/>
    <w:rsid w:val="007640F0"/>
    <w:rsid w:val="007675F1"/>
    <w:rsid w:val="00771983"/>
    <w:rsid w:val="0077337A"/>
    <w:rsid w:val="0077421C"/>
    <w:rsid w:val="007763E5"/>
    <w:rsid w:val="0077749A"/>
    <w:rsid w:val="00793D17"/>
    <w:rsid w:val="007945D4"/>
    <w:rsid w:val="007A2238"/>
    <w:rsid w:val="007A5A58"/>
    <w:rsid w:val="007B1AAF"/>
    <w:rsid w:val="007B2176"/>
    <w:rsid w:val="007B3BD9"/>
    <w:rsid w:val="007C0475"/>
    <w:rsid w:val="007C1EA4"/>
    <w:rsid w:val="007C4269"/>
    <w:rsid w:val="007D3F42"/>
    <w:rsid w:val="007D4802"/>
    <w:rsid w:val="007D5073"/>
    <w:rsid w:val="007D66FD"/>
    <w:rsid w:val="007D6E52"/>
    <w:rsid w:val="007E0343"/>
    <w:rsid w:val="007E0CF3"/>
    <w:rsid w:val="007E3A20"/>
    <w:rsid w:val="007E5DCE"/>
    <w:rsid w:val="007E68FB"/>
    <w:rsid w:val="007E6B51"/>
    <w:rsid w:val="007E747E"/>
    <w:rsid w:val="007F226E"/>
    <w:rsid w:val="007F28CE"/>
    <w:rsid w:val="007F2EDF"/>
    <w:rsid w:val="007F406B"/>
    <w:rsid w:val="007F55B1"/>
    <w:rsid w:val="007F56C9"/>
    <w:rsid w:val="0080171B"/>
    <w:rsid w:val="0080220C"/>
    <w:rsid w:val="008023C4"/>
    <w:rsid w:val="00802478"/>
    <w:rsid w:val="00802526"/>
    <w:rsid w:val="0080256C"/>
    <w:rsid w:val="00802E41"/>
    <w:rsid w:val="0080345B"/>
    <w:rsid w:val="008040E2"/>
    <w:rsid w:val="00804BB0"/>
    <w:rsid w:val="00805161"/>
    <w:rsid w:val="00806AC8"/>
    <w:rsid w:val="008072A0"/>
    <w:rsid w:val="00813531"/>
    <w:rsid w:val="00814A09"/>
    <w:rsid w:val="008202C6"/>
    <w:rsid w:val="00821C5B"/>
    <w:rsid w:val="00824003"/>
    <w:rsid w:val="0082484A"/>
    <w:rsid w:val="00825793"/>
    <w:rsid w:val="00826199"/>
    <w:rsid w:val="0083127D"/>
    <w:rsid w:val="00831822"/>
    <w:rsid w:val="00831B93"/>
    <w:rsid w:val="0083554A"/>
    <w:rsid w:val="00836067"/>
    <w:rsid w:val="0083761D"/>
    <w:rsid w:val="008406E5"/>
    <w:rsid w:val="008440B0"/>
    <w:rsid w:val="008472C9"/>
    <w:rsid w:val="008512BD"/>
    <w:rsid w:val="00853703"/>
    <w:rsid w:val="00863A23"/>
    <w:rsid w:val="00864B14"/>
    <w:rsid w:val="00864FCF"/>
    <w:rsid w:val="00865024"/>
    <w:rsid w:val="008659E5"/>
    <w:rsid w:val="0086661C"/>
    <w:rsid w:val="00866AEF"/>
    <w:rsid w:val="00867DA1"/>
    <w:rsid w:val="008716A0"/>
    <w:rsid w:val="00873781"/>
    <w:rsid w:val="00874435"/>
    <w:rsid w:val="00875219"/>
    <w:rsid w:val="00875788"/>
    <w:rsid w:val="0087674E"/>
    <w:rsid w:val="0088015D"/>
    <w:rsid w:val="008820BD"/>
    <w:rsid w:val="00884382"/>
    <w:rsid w:val="008848FA"/>
    <w:rsid w:val="008853A0"/>
    <w:rsid w:val="00891E07"/>
    <w:rsid w:val="00891E4E"/>
    <w:rsid w:val="0089279F"/>
    <w:rsid w:val="00895736"/>
    <w:rsid w:val="00895C0B"/>
    <w:rsid w:val="008A0D3A"/>
    <w:rsid w:val="008A0E0F"/>
    <w:rsid w:val="008A1216"/>
    <w:rsid w:val="008A1938"/>
    <w:rsid w:val="008A1BE3"/>
    <w:rsid w:val="008A228B"/>
    <w:rsid w:val="008A3D61"/>
    <w:rsid w:val="008A43F3"/>
    <w:rsid w:val="008A5EF0"/>
    <w:rsid w:val="008A7727"/>
    <w:rsid w:val="008B08D7"/>
    <w:rsid w:val="008B1096"/>
    <w:rsid w:val="008B2DD6"/>
    <w:rsid w:val="008B45EC"/>
    <w:rsid w:val="008B51E3"/>
    <w:rsid w:val="008B6637"/>
    <w:rsid w:val="008C407B"/>
    <w:rsid w:val="008C4750"/>
    <w:rsid w:val="008C5EBC"/>
    <w:rsid w:val="008C612C"/>
    <w:rsid w:val="008D04B0"/>
    <w:rsid w:val="008D09BA"/>
    <w:rsid w:val="008D22B6"/>
    <w:rsid w:val="008D2AA4"/>
    <w:rsid w:val="008D730C"/>
    <w:rsid w:val="008E1A82"/>
    <w:rsid w:val="008E7C8A"/>
    <w:rsid w:val="008F0553"/>
    <w:rsid w:val="008F16DE"/>
    <w:rsid w:val="008F2CF8"/>
    <w:rsid w:val="008F3821"/>
    <w:rsid w:val="008F53B1"/>
    <w:rsid w:val="008F5C06"/>
    <w:rsid w:val="00900798"/>
    <w:rsid w:val="0090737D"/>
    <w:rsid w:val="00911274"/>
    <w:rsid w:val="00913EB6"/>
    <w:rsid w:val="009205C5"/>
    <w:rsid w:val="00920EB9"/>
    <w:rsid w:val="0092148D"/>
    <w:rsid w:val="009231AC"/>
    <w:rsid w:val="00924D44"/>
    <w:rsid w:val="009272BE"/>
    <w:rsid w:val="00932885"/>
    <w:rsid w:val="0093321E"/>
    <w:rsid w:val="00933DC7"/>
    <w:rsid w:val="0093483B"/>
    <w:rsid w:val="009374DA"/>
    <w:rsid w:val="009377B7"/>
    <w:rsid w:val="009410BC"/>
    <w:rsid w:val="009415C9"/>
    <w:rsid w:val="00941658"/>
    <w:rsid w:val="009438CA"/>
    <w:rsid w:val="00944E35"/>
    <w:rsid w:val="00953BCF"/>
    <w:rsid w:val="0095418B"/>
    <w:rsid w:val="00957784"/>
    <w:rsid w:val="00962540"/>
    <w:rsid w:val="009629E5"/>
    <w:rsid w:val="00963D66"/>
    <w:rsid w:val="00964892"/>
    <w:rsid w:val="00965495"/>
    <w:rsid w:val="00965C9C"/>
    <w:rsid w:val="00970A8E"/>
    <w:rsid w:val="0097205A"/>
    <w:rsid w:val="0097287C"/>
    <w:rsid w:val="009739C3"/>
    <w:rsid w:val="00982CB8"/>
    <w:rsid w:val="00983096"/>
    <w:rsid w:val="009856BC"/>
    <w:rsid w:val="00985A6E"/>
    <w:rsid w:val="00991535"/>
    <w:rsid w:val="009928FE"/>
    <w:rsid w:val="00993452"/>
    <w:rsid w:val="00995ED4"/>
    <w:rsid w:val="009A28C6"/>
    <w:rsid w:val="009A3566"/>
    <w:rsid w:val="009A68F3"/>
    <w:rsid w:val="009B020C"/>
    <w:rsid w:val="009B1DA5"/>
    <w:rsid w:val="009B5CF5"/>
    <w:rsid w:val="009C12CF"/>
    <w:rsid w:val="009C17BC"/>
    <w:rsid w:val="009C1FE2"/>
    <w:rsid w:val="009C21CA"/>
    <w:rsid w:val="009C2BFA"/>
    <w:rsid w:val="009C4D20"/>
    <w:rsid w:val="009C770D"/>
    <w:rsid w:val="009D03B5"/>
    <w:rsid w:val="009D3991"/>
    <w:rsid w:val="009D3EAD"/>
    <w:rsid w:val="009D4382"/>
    <w:rsid w:val="009E0D7D"/>
    <w:rsid w:val="009E1683"/>
    <w:rsid w:val="009E41CC"/>
    <w:rsid w:val="009E4203"/>
    <w:rsid w:val="009E4519"/>
    <w:rsid w:val="009E5780"/>
    <w:rsid w:val="009E5880"/>
    <w:rsid w:val="009E58E1"/>
    <w:rsid w:val="009E60F7"/>
    <w:rsid w:val="009E659F"/>
    <w:rsid w:val="009F02D2"/>
    <w:rsid w:val="009F26BE"/>
    <w:rsid w:val="009F34B8"/>
    <w:rsid w:val="009F7B14"/>
    <w:rsid w:val="00A01D04"/>
    <w:rsid w:val="00A04ADF"/>
    <w:rsid w:val="00A0500E"/>
    <w:rsid w:val="00A0593A"/>
    <w:rsid w:val="00A07122"/>
    <w:rsid w:val="00A13614"/>
    <w:rsid w:val="00A1495F"/>
    <w:rsid w:val="00A14AAE"/>
    <w:rsid w:val="00A1521D"/>
    <w:rsid w:val="00A15F66"/>
    <w:rsid w:val="00A16368"/>
    <w:rsid w:val="00A16D9B"/>
    <w:rsid w:val="00A21406"/>
    <w:rsid w:val="00A22387"/>
    <w:rsid w:val="00A22F18"/>
    <w:rsid w:val="00A23BEE"/>
    <w:rsid w:val="00A245D1"/>
    <w:rsid w:val="00A25E0D"/>
    <w:rsid w:val="00A273E2"/>
    <w:rsid w:val="00A302BD"/>
    <w:rsid w:val="00A3275A"/>
    <w:rsid w:val="00A33520"/>
    <w:rsid w:val="00A336A0"/>
    <w:rsid w:val="00A34978"/>
    <w:rsid w:val="00A36581"/>
    <w:rsid w:val="00A42B13"/>
    <w:rsid w:val="00A46937"/>
    <w:rsid w:val="00A4765B"/>
    <w:rsid w:val="00A5152E"/>
    <w:rsid w:val="00A52501"/>
    <w:rsid w:val="00A538D6"/>
    <w:rsid w:val="00A53B54"/>
    <w:rsid w:val="00A5412F"/>
    <w:rsid w:val="00A54FAC"/>
    <w:rsid w:val="00A57D7A"/>
    <w:rsid w:val="00A60377"/>
    <w:rsid w:val="00A60A95"/>
    <w:rsid w:val="00A61967"/>
    <w:rsid w:val="00A61D67"/>
    <w:rsid w:val="00A634FD"/>
    <w:rsid w:val="00A65040"/>
    <w:rsid w:val="00A661C2"/>
    <w:rsid w:val="00A70E52"/>
    <w:rsid w:val="00A71575"/>
    <w:rsid w:val="00A75FB3"/>
    <w:rsid w:val="00A81600"/>
    <w:rsid w:val="00A8187F"/>
    <w:rsid w:val="00A82A8E"/>
    <w:rsid w:val="00A83186"/>
    <w:rsid w:val="00A837D6"/>
    <w:rsid w:val="00A8574A"/>
    <w:rsid w:val="00A85D66"/>
    <w:rsid w:val="00A90427"/>
    <w:rsid w:val="00A90B72"/>
    <w:rsid w:val="00A95EF8"/>
    <w:rsid w:val="00A96342"/>
    <w:rsid w:val="00AA5C59"/>
    <w:rsid w:val="00AA5FB0"/>
    <w:rsid w:val="00AA63E1"/>
    <w:rsid w:val="00AB0FC2"/>
    <w:rsid w:val="00AB2509"/>
    <w:rsid w:val="00AB291B"/>
    <w:rsid w:val="00AB45A6"/>
    <w:rsid w:val="00AB6FD2"/>
    <w:rsid w:val="00AC0B48"/>
    <w:rsid w:val="00AC2558"/>
    <w:rsid w:val="00AC34BB"/>
    <w:rsid w:val="00AC4A87"/>
    <w:rsid w:val="00AC671C"/>
    <w:rsid w:val="00AC785A"/>
    <w:rsid w:val="00AD0AF6"/>
    <w:rsid w:val="00AD348F"/>
    <w:rsid w:val="00AD3601"/>
    <w:rsid w:val="00AD50EF"/>
    <w:rsid w:val="00AE18EC"/>
    <w:rsid w:val="00AE2356"/>
    <w:rsid w:val="00AE46CB"/>
    <w:rsid w:val="00AE5178"/>
    <w:rsid w:val="00AE6811"/>
    <w:rsid w:val="00AE75AA"/>
    <w:rsid w:val="00AE79FD"/>
    <w:rsid w:val="00AF1074"/>
    <w:rsid w:val="00AF1AF2"/>
    <w:rsid w:val="00AF1EA4"/>
    <w:rsid w:val="00AF42CA"/>
    <w:rsid w:val="00AF4FFE"/>
    <w:rsid w:val="00AF6D03"/>
    <w:rsid w:val="00AF70F2"/>
    <w:rsid w:val="00AF7B56"/>
    <w:rsid w:val="00B002A4"/>
    <w:rsid w:val="00B05338"/>
    <w:rsid w:val="00B05B71"/>
    <w:rsid w:val="00B068A6"/>
    <w:rsid w:val="00B0728C"/>
    <w:rsid w:val="00B1025D"/>
    <w:rsid w:val="00B102FB"/>
    <w:rsid w:val="00B12449"/>
    <w:rsid w:val="00B126ED"/>
    <w:rsid w:val="00B13D9F"/>
    <w:rsid w:val="00B14C45"/>
    <w:rsid w:val="00B17EDD"/>
    <w:rsid w:val="00B23B31"/>
    <w:rsid w:val="00B23F74"/>
    <w:rsid w:val="00B30DFE"/>
    <w:rsid w:val="00B31115"/>
    <w:rsid w:val="00B32F25"/>
    <w:rsid w:val="00B34A52"/>
    <w:rsid w:val="00B34D91"/>
    <w:rsid w:val="00B35E92"/>
    <w:rsid w:val="00B36840"/>
    <w:rsid w:val="00B40463"/>
    <w:rsid w:val="00B42375"/>
    <w:rsid w:val="00B428C8"/>
    <w:rsid w:val="00B4418E"/>
    <w:rsid w:val="00B45593"/>
    <w:rsid w:val="00B471C2"/>
    <w:rsid w:val="00B516B9"/>
    <w:rsid w:val="00B551B9"/>
    <w:rsid w:val="00B57A80"/>
    <w:rsid w:val="00B57B66"/>
    <w:rsid w:val="00B6341A"/>
    <w:rsid w:val="00B63CD2"/>
    <w:rsid w:val="00B64793"/>
    <w:rsid w:val="00B6550C"/>
    <w:rsid w:val="00B70BF2"/>
    <w:rsid w:val="00B716F0"/>
    <w:rsid w:val="00B7250B"/>
    <w:rsid w:val="00B74FD1"/>
    <w:rsid w:val="00B82942"/>
    <w:rsid w:val="00B83F9B"/>
    <w:rsid w:val="00B84694"/>
    <w:rsid w:val="00B855B7"/>
    <w:rsid w:val="00B90B24"/>
    <w:rsid w:val="00B92EE4"/>
    <w:rsid w:val="00B93CBE"/>
    <w:rsid w:val="00B94C8B"/>
    <w:rsid w:val="00B95D59"/>
    <w:rsid w:val="00B95E75"/>
    <w:rsid w:val="00BA5BDA"/>
    <w:rsid w:val="00BA7C88"/>
    <w:rsid w:val="00BB0698"/>
    <w:rsid w:val="00BB2A32"/>
    <w:rsid w:val="00BB432B"/>
    <w:rsid w:val="00BB7C52"/>
    <w:rsid w:val="00BC03A2"/>
    <w:rsid w:val="00BC05F3"/>
    <w:rsid w:val="00BC1B44"/>
    <w:rsid w:val="00BC486B"/>
    <w:rsid w:val="00BC5D4B"/>
    <w:rsid w:val="00BC5E87"/>
    <w:rsid w:val="00BC70F5"/>
    <w:rsid w:val="00BC7127"/>
    <w:rsid w:val="00BD3081"/>
    <w:rsid w:val="00BD3F47"/>
    <w:rsid w:val="00BE0E99"/>
    <w:rsid w:val="00BE3048"/>
    <w:rsid w:val="00BE339A"/>
    <w:rsid w:val="00BE4FD6"/>
    <w:rsid w:val="00BE5F67"/>
    <w:rsid w:val="00BE7017"/>
    <w:rsid w:val="00BF5537"/>
    <w:rsid w:val="00BF6409"/>
    <w:rsid w:val="00C02739"/>
    <w:rsid w:val="00C02E25"/>
    <w:rsid w:val="00C05AB9"/>
    <w:rsid w:val="00C0674C"/>
    <w:rsid w:val="00C067A3"/>
    <w:rsid w:val="00C12549"/>
    <w:rsid w:val="00C13C8D"/>
    <w:rsid w:val="00C20358"/>
    <w:rsid w:val="00C220FC"/>
    <w:rsid w:val="00C22D3E"/>
    <w:rsid w:val="00C24AE3"/>
    <w:rsid w:val="00C26408"/>
    <w:rsid w:val="00C26A06"/>
    <w:rsid w:val="00C2773F"/>
    <w:rsid w:val="00C304DF"/>
    <w:rsid w:val="00C30FB5"/>
    <w:rsid w:val="00C31699"/>
    <w:rsid w:val="00C32082"/>
    <w:rsid w:val="00C37D01"/>
    <w:rsid w:val="00C46861"/>
    <w:rsid w:val="00C5346F"/>
    <w:rsid w:val="00C54D73"/>
    <w:rsid w:val="00C56354"/>
    <w:rsid w:val="00C5718D"/>
    <w:rsid w:val="00C615FE"/>
    <w:rsid w:val="00C63FA8"/>
    <w:rsid w:val="00C64E8A"/>
    <w:rsid w:val="00C654B9"/>
    <w:rsid w:val="00C66043"/>
    <w:rsid w:val="00C67281"/>
    <w:rsid w:val="00C700B7"/>
    <w:rsid w:val="00C72EE5"/>
    <w:rsid w:val="00C730B3"/>
    <w:rsid w:val="00C767A0"/>
    <w:rsid w:val="00C76964"/>
    <w:rsid w:val="00C77D5E"/>
    <w:rsid w:val="00C80406"/>
    <w:rsid w:val="00C857F6"/>
    <w:rsid w:val="00C865A8"/>
    <w:rsid w:val="00C87B76"/>
    <w:rsid w:val="00C91250"/>
    <w:rsid w:val="00C91E18"/>
    <w:rsid w:val="00C96827"/>
    <w:rsid w:val="00CA0569"/>
    <w:rsid w:val="00CA0AAC"/>
    <w:rsid w:val="00CA0B9B"/>
    <w:rsid w:val="00CA35F4"/>
    <w:rsid w:val="00CA69EF"/>
    <w:rsid w:val="00CB04C5"/>
    <w:rsid w:val="00CB059B"/>
    <w:rsid w:val="00CC0804"/>
    <w:rsid w:val="00CC2C63"/>
    <w:rsid w:val="00CC3FB4"/>
    <w:rsid w:val="00CD027C"/>
    <w:rsid w:val="00CD18B5"/>
    <w:rsid w:val="00CD1C60"/>
    <w:rsid w:val="00CD5FBB"/>
    <w:rsid w:val="00CD6856"/>
    <w:rsid w:val="00CD6A13"/>
    <w:rsid w:val="00CE0211"/>
    <w:rsid w:val="00CF0FD9"/>
    <w:rsid w:val="00CF24DB"/>
    <w:rsid w:val="00D0061A"/>
    <w:rsid w:val="00D01A45"/>
    <w:rsid w:val="00D05066"/>
    <w:rsid w:val="00D052FD"/>
    <w:rsid w:val="00D07C7A"/>
    <w:rsid w:val="00D121C4"/>
    <w:rsid w:val="00D13E9C"/>
    <w:rsid w:val="00D13F38"/>
    <w:rsid w:val="00D15E41"/>
    <w:rsid w:val="00D161A7"/>
    <w:rsid w:val="00D2123C"/>
    <w:rsid w:val="00D233B1"/>
    <w:rsid w:val="00D26C4E"/>
    <w:rsid w:val="00D27BED"/>
    <w:rsid w:val="00D31A75"/>
    <w:rsid w:val="00D31CC1"/>
    <w:rsid w:val="00D32124"/>
    <w:rsid w:val="00D35FD9"/>
    <w:rsid w:val="00D37AF2"/>
    <w:rsid w:val="00D401AF"/>
    <w:rsid w:val="00D50CE8"/>
    <w:rsid w:val="00D5149A"/>
    <w:rsid w:val="00D55CCE"/>
    <w:rsid w:val="00D5721D"/>
    <w:rsid w:val="00D5793D"/>
    <w:rsid w:val="00D57D43"/>
    <w:rsid w:val="00D62462"/>
    <w:rsid w:val="00D62F48"/>
    <w:rsid w:val="00D6506E"/>
    <w:rsid w:val="00D65DCE"/>
    <w:rsid w:val="00D710CF"/>
    <w:rsid w:val="00D761DD"/>
    <w:rsid w:val="00D77A79"/>
    <w:rsid w:val="00D8047B"/>
    <w:rsid w:val="00D810CA"/>
    <w:rsid w:val="00D8523F"/>
    <w:rsid w:val="00D86468"/>
    <w:rsid w:val="00D86F5D"/>
    <w:rsid w:val="00D87EC9"/>
    <w:rsid w:val="00D901F5"/>
    <w:rsid w:val="00D903FF"/>
    <w:rsid w:val="00D90D79"/>
    <w:rsid w:val="00D9434B"/>
    <w:rsid w:val="00D95AA7"/>
    <w:rsid w:val="00DA08D0"/>
    <w:rsid w:val="00DA186A"/>
    <w:rsid w:val="00DA1D4E"/>
    <w:rsid w:val="00DA2F3D"/>
    <w:rsid w:val="00DA640D"/>
    <w:rsid w:val="00DB765A"/>
    <w:rsid w:val="00DC03B8"/>
    <w:rsid w:val="00DC1A92"/>
    <w:rsid w:val="00DC2E22"/>
    <w:rsid w:val="00DC3B9C"/>
    <w:rsid w:val="00DD12BC"/>
    <w:rsid w:val="00DD3072"/>
    <w:rsid w:val="00DD3324"/>
    <w:rsid w:val="00DD354B"/>
    <w:rsid w:val="00DD487A"/>
    <w:rsid w:val="00DD4D4E"/>
    <w:rsid w:val="00DD5101"/>
    <w:rsid w:val="00DD601C"/>
    <w:rsid w:val="00DE0452"/>
    <w:rsid w:val="00DE1E85"/>
    <w:rsid w:val="00DE467A"/>
    <w:rsid w:val="00DE5E94"/>
    <w:rsid w:val="00DF0B63"/>
    <w:rsid w:val="00DF2164"/>
    <w:rsid w:val="00E00405"/>
    <w:rsid w:val="00E01AAB"/>
    <w:rsid w:val="00E01AFF"/>
    <w:rsid w:val="00E02D1F"/>
    <w:rsid w:val="00E03383"/>
    <w:rsid w:val="00E065EF"/>
    <w:rsid w:val="00E071CB"/>
    <w:rsid w:val="00E07400"/>
    <w:rsid w:val="00E077D1"/>
    <w:rsid w:val="00E07A78"/>
    <w:rsid w:val="00E10A56"/>
    <w:rsid w:val="00E13058"/>
    <w:rsid w:val="00E146D7"/>
    <w:rsid w:val="00E16150"/>
    <w:rsid w:val="00E22201"/>
    <w:rsid w:val="00E227D3"/>
    <w:rsid w:val="00E25112"/>
    <w:rsid w:val="00E27AA3"/>
    <w:rsid w:val="00E30596"/>
    <w:rsid w:val="00E30CB1"/>
    <w:rsid w:val="00E3143E"/>
    <w:rsid w:val="00E347DD"/>
    <w:rsid w:val="00E3543D"/>
    <w:rsid w:val="00E4027E"/>
    <w:rsid w:val="00E406A2"/>
    <w:rsid w:val="00E41795"/>
    <w:rsid w:val="00E4433F"/>
    <w:rsid w:val="00E507F4"/>
    <w:rsid w:val="00E52EB9"/>
    <w:rsid w:val="00E530C4"/>
    <w:rsid w:val="00E542DC"/>
    <w:rsid w:val="00E54373"/>
    <w:rsid w:val="00E54BEA"/>
    <w:rsid w:val="00E54C7E"/>
    <w:rsid w:val="00E553E5"/>
    <w:rsid w:val="00E554A6"/>
    <w:rsid w:val="00E55BB2"/>
    <w:rsid w:val="00E5667E"/>
    <w:rsid w:val="00E575F3"/>
    <w:rsid w:val="00E60655"/>
    <w:rsid w:val="00E62D78"/>
    <w:rsid w:val="00E63C0D"/>
    <w:rsid w:val="00E65C98"/>
    <w:rsid w:val="00E66316"/>
    <w:rsid w:val="00E66C9B"/>
    <w:rsid w:val="00E67DC4"/>
    <w:rsid w:val="00E71FBF"/>
    <w:rsid w:val="00E72A43"/>
    <w:rsid w:val="00E73F20"/>
    <w:rsid w:val="00E81F41"/>
    <w:rsid w:val="00E8308C"/>
    <w:rsid w:val="00E83390"/>
    <w:rsid w:val="00E8351B"/>
    <w:rsid w:val="00E8479C"/>
    <w:rsid w:val="00E874C9"/>
    <w:rsid w:val="00E879E6"/>
    <w:rsid w:val="00E87D47"/>
    <w:rsid w:val="00E87FD6"/>
    <w:rsid w:val="00E90339"/>
    <w:rsid w:val="00E90893"/>
    <w:rsid w:val="00E90933"/>
    <w:rsid w:val="00E91E59"/>
    <w:rsid w:val="00E93738"/>
    <w:rsid w:val="00E93E51"/>
    <w:rsid w:val="00E947D0"/>
    <w:rsid w:val="00E94A09"/>
    <w:rsid w:val="00E9687E"/>
    <w:rsid w:val="00E96FF4"/>
    <w:rsid w:val="00EA2FA8"/>
    <w:rsid w:val="00EA3106"/>
    <w:rsid w:val="00EA4EE5"/>
    <w:rsid w:val="00EA5734"/>
    <w:rsid w:val="00EA601B"/>
    <w:rsid w:val="00EB00B2"/>
    <w:rsid w:val="00EB067E"/>
    <w:rsid w:val="00EB07D3"/>
    <w:rsid w:val="00EB16CA"/>
    <w:rsid w:val="00EB648C"/>
    <w:rsid w:val="00EB73D3"/>
    <w:rsid w:val="00EC3E7B"/>
    <w:rsid w:val="00EC47FF"/>
    <w:rsid w:val="00EC59C3"/>
    <w:rsid w:val="00ED48D1"/>
    <w:rsid w:val="00ED62BE"/>
    <w:rsid w:val="00ED6311"/>
    <w:rsid w:val="00ED696E"/>
    <w:rsid w:val="00EDC108"/>
    <w:rsid w:val="00EE093C"/>
    <w:rsid w:val="00EE0957"/>
    <w:rsid w:val="00EE1322"/>
    <w:rsid w:val="00EE1B47"/>
    <w:rsid w:val="00EE2006"/>
    <w:rsid w:val="00EE277F"/>
    <w:rsid w:val="00EE32A4"/>
    <w:rsid w:val="00EE5211"/>
    <w:rsid w:val="00EF0130"/>
    <w:rsid w:val="00EF1C25"/>
    <w:rsid w:val="00EF34FB"/>
    <w:rsid w:val="00EF446D"/>
    <w:rsid w:val="00EF784F"/>
    <w:rsid w:val="00F017A2"/>
    <w:rsid w:val="00F02046"/>
    <w:rsid w:val="00F10233"/>
    <w:rsid w:val="00F129A3"/>
    <w:rsid w:val="00F12EDE"/>
    <w:rsid w:val="00F14D29"/>
    <w:rsid w:val="00F22945"/>
    <w:rsid w:val="00F23E9D"/>
    <w:rsid w:val="00F24B03"/>
    <w:rsid w:val="00F34818"/>
    <w:rsid w:val="00F3486D"/>
    <w:rsid w:val="00F355EA"/>
    <w:rsid w:val="00F36553"/>
    <w:rsid w:val="00F3789E"/>
    <w:rsid w:val="00F41F45"/>
    <w:rsid w:val="00F42583"/>
    <w:rsid w:val="00F42F7D"/>
    <w:rsid w:val="00F4517A"/>
    <w:rsid w:val="00F470E4"/>
    <w:rsid w:val="00F47214"/>
    <w:rsid w:val="00F47464"/>
    <w:rsid w:val="00F5184B"/>
    <w:rsid w:val="00F528DE"/>
    <w:rsid w:val="00F56486"/>
    <w:rsid w:val="00F56BC7"/>
    <w:rsid w:val="00F60078"/>
    <w:rsid w:val="00F61150"/>
    <w:rsid w:val="00F642CC"/>
    <w:rsid w:val="00F66F53"/>
    <w:rsid w:val="00F67F0A"/>
    <w:rsid w:val="00F71091"/>
    <w:rsid w:val="00F726B8"/>
    <w:rsid w:val="00F7279C"/>
    <w:rsid w:val="00F728D7"/>
    <w:rsid w:val="00F754A8"/>
    <w:rsid w:val="00F75EBD"/>
    <w:rsid w:val="00F76D39"/>
    <w:rsid w:val="00F80352"/>
    <w:rsid w:val="00F81F58"/>
    <w:rsid w:val="00F8271F"/>
    <w:rsid w:val="00F83634"/>
    <w:rsid w:val="00F8386A"/>
    <w:rsid w:val="00F85CBF"/>
    <w:rsid w:val="00F90808"/>
    <w:rsid w:val="00F9429A"/>
    <w:rsid w:val="00F9763B"/>
    <w:rsid w:val="00FA00AB"/>
    <w:rsid w:val="00FA0314"/>
    <w:rsid w:val="00FA4038"/>
    <w:rsid w:val="00FA5F42"/>
    <w:rsid w:val="00FA6960"/>
    <w:rsid w:val="00FA73CE"/>
    <w:rsid w:val="00FB1A4C"/>
    <w:rsid w:val="00FB5DDA"/>
    <w:rsid w:val="00FB5E66"/>
    <w:rsid w:val="00FBCBC6"/>
    <w:rsid w:val="00FC0D06"/>
    <w:rsid w:val="00FC3067"/>
    <w:rsid w:val="00FC394A"/>
    <w:rsid w:val="00FC51F9"/>
    <w:rsid w:val="00FC78D6"/>
    <w:rsid w:val="00FD016C"/>
    <w:rsid w:val="00FD0DB1"/>
    <w:rsid w:val="00FD1C0E"/>
    <w:rsid w:val="00FD2DDD"/>
    <w:rsid w:val="00FD3F59"/>
    <w:rsid w:val="00FD49D2"/>
    <w:rsid w:val="00FE00CC"/>
    <w:rsid w:val="00FE0287"/>
    <w:rsid w:val="00FE17AA"/>
    <w:rsid w:val="00FE1EC1"/>
    <w:rsid w:val="00FE352E"/>
    <w:rsid w:val="00FE47EE"/>
    <w:rsid w:val="00FE55AB"/>
    <w:rsid w:val="00FF27C5"/>
    <w:rsid w:val="00FF6D54"/>
    <w:rsid w:val="00FF7068"/>
    <w:rsid w:val="00FF783B"/>
    <w:rsid w:val="01136DA9"/>
    <w:rsid w:val="012C426E"/>
    <w:rsid w:val="016BBCCA"/>
    <w:rsid w:val="01E2C809"/>
    <w:rsid w:val="02358056"/>
    <w:rsid w:val="028A5C0A"/>
    <w:rsid w:val="02B47DE7"/>
    <w:rsid w:val="02CA66D1"/>
    <w:rsid w:val="02FFCC0C"/>
    <w:rsid w:val="0344FB78"/>
    <w:rsid w:val="037F741F"/>
    <w:rsid w:val="043FC36A"/>
    <w:rsid w:val="04617F35"/>
    <w:rsid w:val="04E08AAA"/>
    <w:rsid w:val="04FCF4D2"/>
    <w:rsid w:val="05101C5E"/>
    <w:rsid w:val="05AD2880"/>
    <w:rsid w:val="05BED327"/>
    <w:rsid w:val="05D977BD"/>
    <w:rsid w:val="06483F4B"/>
    <w:rsid w:val="068A77E9"/>
    <w:rsid w:val="06D7C9EF"/>
    <w:rsid w:val="075FF90C"/>
    <w:rsid w:val="0763CADF"/>
    <w:rsid w:val="07BA0D56"/>
    <w:rsid w:val="07C18618"/>
    <w:rsid w:val="07C20A4F"/>
    <w:rsid w:val="07D76A28"/>
    <w:rsid w:val="084B07D7"/>
    <w:rsid w:val="08828D34"/>
    <w:rsid w:val="08C5BE91"/>
    <w:rsid w:val="0951CFA5"/>
    <w:rsid w:val="0978DA2B"/>
    <w:rsid w:val="09847BE7"/>
    <w:rsid w:val="09A8135D"/>
    <w:rsid w:val="09E51230"/>
    <w:rsid w:val="0A38CC87"/>
    <w:rsid w:val="0A5A3DC0"/>
    <w:rsid w:val="0A851D88"/>
    <w:rsid w:val="0ADE092C"/>
    <w:rsid w:val="0B27A131"/>
    <w:rsid w:val="0B2BDDBA"/>
    <w:rsid w:val="0BB6E02C"/>
    <w:rsid w:val="0C10C695"/>
    <w:rsid w:val="0C316794"/>
    <w:rsid w:val="0D0C7E88"/>
    <w:rsid w:val="0D32BDF1"/>
    <w:rsid w:val="0D6D9D03"/>
    <w:rsid w:val="0E86B8AB"/>
    <w:rsid w:val="0F844781"/>
    <w:rsid w:val="0FCE8186"/>
    <w:rsid w:val="0FE31324"/>
    <w:rsid w:val="0FE58F48"/>
    <w:rsid w:val="0FF893C9"/>
    <w:rsid w:val="0FFC902D"/>
    <w:rsid w:val="101F6F36"/>
    <w:rsid w:val="103D448B"/>
    <w:rsid w:val="106FE917"/>
    <w:rsid w:val="108BCBCF"/>
    <w:rsid w:val="10C181EC"/>
    <w:rsid w:val="11100AC0"/>
    <w:rsid w:val="1161808B"/>
    <w:rsid w:val="11B0DEF8"/>
    <w:rsid w:val="11E8B6EC"/>
    <w:rsid w:val="1235741B"/>
    <w:rsid w:val="126654A5"/>
    <w:rsid w:val="12A8FC26"/>
    <w:rsid w:val="12B225BC"/>
    <w:rsid w:val="12CD59CA"/>
    <w:rsid w:val="12FD8B2E"/>
    <w:rsid w:val="133DAEF8"/>
    <w:rsid w:val="134DF22A"/>
    <w:rsid w:val="136308BC"/>
    <w:rsid w:val="1393FE44"/>
    <w:rsid w:val="13BC1563"/>
    <w:rsid w:val="14561FB8"/>
    <w:rsid w:val="145E4102"/>
    <w:rsid w:val="151389CE"/>
    <w:rsid w:val="15BEAEF6"/>
    <w:rsid w:val="15DE03D0"/>
    <w:rsid w:val="15E2BC7B"/>
    <w:rsid w:val="1622142F"/>
    <w:rsid w:val="1650BB44"/>
    <w:rsid w:val="16BBA127"/>
    <w:rsid w:val="16D9ECCB"/>
    <w:rsid w:val="1716366E"/>
    <w:rsid w:val="17511BFF"/>
    <w:rsid w:val="177CB613"/>
    <w:rsid w:val="181F403A"/>
    <w:rsid w:val="18BD4BDB"/>
    <w:rsid w:val="18BEEBE3"/>
    <w:rsid w:val="192FA227"/>
    <w:rsid w:val="193583D7"/>
    <w:rsid w:val="19454759"/>
    <w:rsid w:val="199D4786"/>
    <w:rsid w:val="19A4043C"/>
    <w:rsid w:val="19AFF97C"/>
    <w:rsid w:val="19C03AD3"/>
    <w:rsid w:val="19DC81C1"/>
    <w:rsid w:val="1A0C02C7"/>
    <w:rsid w:val="1B0F1DE1"/>
    <w:rsid w:val="1B17D604"/>
    <w:rsid w:val="1B42469E"/>
    <w:rsid w:val="1B495277"/>
    <w:rsid w:val="1B577D44"/>
    <w:rsid w:val="1B92CC4F"/>
    <w:rsid w:val="1BEDA332"/>
    <w:rsid w:val="1BF038AE"/>
    <w:rsid w:val="1BFF16B7"/>
    <w:rsid w:val="1C22AA26"/>
    <w:rsid w:val="1C4E1B89"/>
    <w:rsid w:val="1C654417"/>
    <w:rsid w:val="1C9A5A3A"/>
    <w:rsid w:val="1CA48BF2"/>
    <w:rsid w:val="1CD15729"/>
    <w:rsid w:val="1CD360BF"/>
    <w:rsid w:val="1D4CBAEC"/>
    <w:rsid w:val="1DC307E0"/>
    <w:rsid w:val="1E2C3ADB"/>
    <w:rsid w:val="1E2E2B0C"/>
    <w:rsid w:val="1E5B1C8F"/>
    <w:rsid w:val="1E6E2DFF"/>
    <w:rsid w:val="1EC87FCA"/>
    <w:rsid w:val="1EE65B12"/>
    <w:rsid w:val="1F0C08A7"/>
    <w:rsid w:val="1F79EE88"/>
    <w:rsid w:val="1F967DCD"/>
    <w:rsid w:val="1F9D2741"/>
    <w:rsid w:val="1FC8627E"/>
    <w:rsid w:val="1FD9733C"/>
    <w:rsid w:val="1FDDFF73"/>
    <w:rsid w:val="201C200F"/>
    <w:rsid w:val="2023F62E"/>
    <w:rsid w:val="20426C21"/>
    <w:rsid w:val="20AD16DC"/>
    <w:rsid w:val="20ED44EE"/>
    <w:rsid w:val="20F27436"/>
    <w:rsid w:val="21541041"/>
    <w:rsid w:val="217CA1F2"/>
    <w:rsid w:val="21B645CB"/>
    <w:rsid w:val="220B04DF"/>
    <w:rsid w:val="220E987B"/>
    <w:rsid w:val="22AF0D5C"/>
    <w:rsid w:val="22BA1356"/>
    <w:rsid w:val="22BA21B3"/>
    <w:rsid w:val="22E00F39"/>
    <w:rsid w:val="232EA0AA"/>
    <w:rsid w:val="234623B0"/>
    <w:rsid w:val="23472538"/>
    <w:rsid w:val="23816A74"/>
    <w:rsid w:val="2381BC8C"/>
    <w:rsid w:val="238D149A"/>
    <w:rsid w:val="23AEC63B"/>
    <w:rsid w:val="23AFED1E"/>
    <w:rsid w:val="23B34B1E"/>
    <w:rsid w:val="23B7AAC8"/>
    <w:rsid w:val="240047D4"/>
    <w:rsid w:val="2402F7AB"/>
    <w:rsid w:val="249AE0DE"/>
    <w:rsid w:val="24AF010C"/>
    <w:rsid w:val="2504C6AF"/>
    <w:rsid w:val="250B7AEE"/>
    <w:rsid w:val="25210C26"/>
    <w:rsid w:val="2529A3C9"/>
    <w:rsid w:val="25936137"/>
    <w:rsid w:val="25A283BD"/>
    <w:rsid w:val="25D8DCCD"/>
    <w:rsid w:val="25E3073B"/>
    <w:rsid w:val="260AE955"/>
    <w:rsid w:val="2671186F"/>
    <w:rsid w:val="26A31C23"/>
    <w:rsid w:val="26E82AC7"/>
    <w:rsid w:val="27137214"/>
    <w:rsid w:val="271B87AB"/>
    <w:rsid w:val="2725DC64"/>
    <w:rsid w:val="27780FF0"/>
    <w:rsid w:val="279F8F24"/>
    <w:rsid w:val="27CFB5D0"/>
    <w:rsid w:val="28360981"/>
    <w:rsid w:val="28C6B532"/>
    <w:rsid w:val="2937AF58"/>
    <w:rsid w:val="293AEDC9"/>
    <w:rsid w:val="2993EFD8"/>
    <w:rsid w:val="29D544F4"/>
    <w:rsid w:val="29E888D1"/>
    <w:rsid w:val="2A32D70A"/>
    <w:rsid w:val="2A4E07D2"/>
    <w:rsid w:val="2B7BED99"/>
    <w:rsid w:val="2B87656A"/>
    <w:rsid w:val="2B8DC111"/>
    <w:rsid w:val="2BB7930C"/>
    <w:rsid w:val="2BD0969D"/>
    <w:rsid w:val="2C02EBA1"/>
    <w:rsid w:val="2C569251"/>
    <w:rsid w:val="2C9327CC"/>
    <w:rsid w:val="2C98B69F"/>
    <w:rsid w:val="2CE68A47"/>
    <w:rsid w:val="2D2E8F08"/>
    <w:rsid w:val="2D8685F2"/>
    <w:rsid w:val="2D9025E3"/>
    <w:rsid w:val="2DABA5C7"/>
    <w:rsid w:val="2DBD67B8"/>
    <w:rsid w:val="2DF161EE"/>
    <w:rsid w:val="2DF30E7F"/>
    <w:rsid w:val="2E230BD6"/>
    <w:rsid w:val="2E5EBF6D"/>
    <w:rsid w:val="2E8789B2"/>
    <w:rsid w:val="2E91BF44"/>
    <w:rsid w:val="2F741468"/>
    <w:rsid w:val="2F800307"/>
    <w:rsid w:val="2F821E5E"/>
    <w:rsid w:val="2F8958F9"/>
    <w:rsid w:val="2FAB0BA2"/>
    <w:rsid w:val="2FAE9A43"/>
    <w:rsid w:val="2FBD9EB1"/>
    <w:rsid w:val="2FD7D7B1"/>
    <w:rsid w:val="3001DFFE"/>
    <w:rsid w:val="30073CF6"/>
    <w:rsid w:val="300C7941"/>
    <w:rsid w:val="30B2AF31"/>
    <w:rsid w:val="30D5AA08"/>
    <w:rsid w:val="3142FB05"/>
    <w:rsid w:val="315FE7A1"/>
    <w:rsid w:val="319B99C8"/>
    <w:rsid w:val="319D410E"/>
    <w:rsid w:val="3202E34C"/>
    <w:rsid w:val="3231B45B"/>
    <w:rsid w:val="3238348D"/>
    <w:rsid w:val="3295E5A0"/>
    <w:rsid w:val="3311A346"/>
    <w:rsid w:val="331CD18A"/>
    <w:rsid w:val="33271A3D"/>
    <w:rsid w:val="336E951E"/>
    <w:rsid w:val="33A142F3"/>
    <w:rsid w:val="33E5871F"/>
    <w:rsid w:val="33E863A5"/>
    <w:rsid w:val="3401CD29"/>
    <w:rsid w:val="3420C85D"/>
    <w:rsid w:val="3449312A"/>
    <w:rsid w:val="347ADEDE"/>
    <w:rsid w:val="34CB4CA1"/>
    <w:rsid w:val="354CB6D0"/>
    <w:rsid w:val="35B7C963"/>
    <w:rsid w:val="35D7E8D7"/>
    <w:rsid w:val="36B61797"/>
    <w:rsid w:val="37161C2B"/>
    <w:rsid w:val="371CE96A"/>
    <w:rsid w:val="372F3327"/>
    <w:rsid w:val="37556CDF"/>
    <w:rsid w:val="376046C3"/>
    <w:rsid w:val="3806C205"/>
    <w:rsid w:val="386BEF13"/>
    <w:rsid w:val="3884C4CF"/>
    <w:rsid w:val="38909C56"/>
    <w:rsid w:val="389BE042"/>
    <w:rsid w:val="38BD909B"/>
    <w:rsid w:val="38F9586A"/>
    <w:rsid w:val="39270EAE"/>
    <w:rsid w:val="393FD120"/>
    <w:rsid w:val="3944F7F2"/>
    <w:rsid w:val="39536C59"/>
    <w:rsid w:val="39DBEC5F"/>
    <w:rsid w:val="39F61968"/>
    <w:rsid w:val="3A224E49"/>
    <w:rsid w:val="3A71239F"/>
    <w:rsid w:val="3A82E261"/>
    <w:rsid w:val="3AA9E346"/>
    <w:rsid w:val="3ABE51ED"/>
    <w:rsid w:val="3B00FFFF"/>
    <w:rsid w:val="3B2A9F3C"/>
    <w:rsid w:val="3BAA6E8C"/>
    <w:rsid w:val="3BB0F3F2"/>
    <w:rsid w:val="3BB6F614"/>
    <w:rsid w:val="3BCCD8DC"/>
    <w:rsid w:val="3BE97025"/>
    <w:rsid w:val="3C6CAE4E"/>
    <w:rsid w:val="3C6EDFA9"/>
    <w:rsid w:val="3C8572FA"/>
    <w:rsid w:val="3CAB7E1F"/>
    <w:rsid w:val="3CBBEC81"/>
    <w:rsid w:val="3CBD59D0"/>
    <w:rsid w:val="3CDDF647"/>
    <w:rsid w:val="3CE12F0B"/>
    <w:rsid w:val="3D01A23F"/>
    <w:rsid w:val="3D09B5C8"/>
    <w:rsid w:val="3D1732F4"/>
    <w:rsid w:val="3D182D9A"/>
    <w:rsid w:val="3D4AF754"/>
    <w:rsid w:val="3D7B2247"/>
    <w:rsid w:val="3D8D0233"/>
    <w:rsid w:val="3D912936"/>
    <w:rsid w:val="3DB31DE2"/>
    <w:rsid w:val="3E1AC36A"/>
    <w:rsid w:val="3E332E34"/>
    <w:rsid w:val="3E456949"/>
    <w:rsid w:val="3E577D7B"/>
    <w:rsid w:val="3E80F67F"/>
    <w:rsid w:val="3EDD8691"/>
    <w:rsid w:val="3EE4E6F7"/>
    <w:rsid w:val="3EE9CC17"/>
    <w:rsid w:val="3F12CF0A"/>
    <w:rsid w:val="3F174447"/>
    <w:rsid w:val="3F664A22"/>
    <w:rsid w:val="3F8E40CC"/>
    <w:rsid w:val="3FAE683B"/>
    <w:rsid w:val="3FC0EE7E"/>
    <w:rsid w:val="4047E9A9"/>
    <w:rsid w:val="405A0B3D"/>
    <w:rsid w:val="405E067E"/>
    <w:rsid w:val="4062DF2A"/>
    <w:rsid w:val="407A1A67"/>
    <w:rsid w:val="40881A83"/>
    <w:rsid w:val="40918CB9"/>
    <w:rsid w:val="40A5E74F"/>
    <w:rsid w:val="410BB05C"/>
    <w:rsid w:val="4113604E"/>
    <w:rsid w:val="414B5664"/>
    <w:rsid w:val="42010BC2"/>
    <w:rsid w:val="42463B16"/>
    <w:rsid w:val="42802064"/>
    <w:rsid w:val="42E656FA"/>
    <w:rsid w:val="4315CAA2"/>
    <w:rsid w:val="433F320F"/>
    <w:rsid w:val="437AC112"/>
    <w:rsid w:val="444AA21E"/>
    <w:rsid w:val="447C34BE"/>
    <w:rsid w:val="44888DFD"/>
    <w:rsid w:val="44B36485"/>
    <w:rsid w:val="44B467DF"/>
    <w:rsid w:val="44C32EC5"/>
    <w:rsid w:val="44C3552C"/>
    <w:rsid w:val="44D83067"/>
    <w:rsid w:val="44E3B07B"/>
    <w:rsid w:val="44FEA9EE"/>
    <w:rsid w:val="4561B881"/>
    <w:rsid w:val="45971101"/>
    <w:rsid w:val="45ACDE64"/>
    <w:rsid w:val="45AE0E76"/>
    <w:rsid w:val="45DA7966"/>
    <w:rsid w:val="45EEE0F6"/>
    <w:rsid w:val="461BBC30"/>
    <w:rsid w:val="464BA25A"/>
    <w:rsid w:val="466F7EEC"/>
    <w:rsid w:val="467E4B73"/>
    <w:rsid w:val="4695AEA4"/>
    <w:rsid w:val="46DFD4AC"/>
    <w:rsid w:val="46F064DD"/>
    <w:rsid w:val="47234E9C"/>
    <w:rsid w:val="47C43F95"/>
    <w:rsid w:val="47F31663"/>
    <w:rsid w:val="48021B0A"/>
    <w:rsid w:val="4803A0EB"/>
    <w:rsid w:val="4830EC73"/>
    <w:rsid w:val="48519907"/>
    <w:rsid w:val="48921F60"/>
    <w:rsid w:val="48954526"/>
    <w:rsid w:val="48E519C2"/>
    <w:rsid w:val="49720D97"/>
    <w:rsid w:val="497B18F9"/>
    <w:rsid w:val="498BF957"/>
    <w:rsid w:val="4A542379"/>
    <w:rsid w:val="4A7F7E37"/>
    <w:rsid w:val="4A8753AB"/>
    <w:rsid w:val="4A89C3D5"/>
    <w:rsid w:val="4B0940E6"/>
    <w:rsid w:val="4B77F9E8"/>
    <w:rsid w:val="4B903179"/>
    <w:rsid w:val="4BDE8605"/>
    <w:rsid w:val="4C785799"/>
    <w:rsid w:val="4D09C793"/>
    <w:rsid w:val="4DE23C19"/>
    <w:rsid w:val="4DF527CE"/>
    <w:rsid w:val="4DF6242B"/>
    <w:rsid w:val="4E337C24"/>
    <w:rsid w:val="4E73784C"/>
    <w:rsid w:val="4EAAA84C"/>
    <w:rsid w:val="4F1FA36B"/>
    <w:rsid w:val="4F9F26A1"/>
    <w:rsid w:val="4FD62003"/>
    <w:rsid w:val="4FE33B8D"/>
    <w:rsid w:val="503FE69E"/>
    <w:rsid w:val="504B2960"/>
    <w:rsid w:val="50840970"/>
    <w:rsid w:val="50A35583"/>
    <w:rsid w:val="5114F92D"/>
    <w:rsid w:val="511C61F6"/>
    <w:rsid w:val="511F1C7D"/>
    <w:rsid w:val="513899FD"/>
    <w:rsid w:val="51695DE2"/>
    <w:rsid w:val="517C9CFB"/>
    <w:rsid w:val="51D60ADE"/>
    <w:rsid w:val="5289A630"/>
    <w:rsid w:val="529DBFB6"/>
    <w:rsid w:val="52A09FC8"/>
    <w:rsid w:val="52CAD64F"/>
    <w:rsid w:val="533BE9FA"/>
    <w:rsid w:val="534784D7"/>
    <w:rsid w:val="53563CF5"/>
    <w:rsid w:val="53827E5E"/>
    <w:rsid w:val="53A0E42D"/>
    <w:rsid w:val="53A4FEE7"/>
    <w:rsid w:val="53B75F10"/>
    <w:rsid w:val="53D9150E"/>
    <w:rsid w:val="541131AF"/>
    <w:rsid w:val="54498972"/>
    <w:rsid w:val="547493DF"/>
    <w:rsid w:val="54A1BB2D"/>
    <w:rsid w:val="54C09AAB"/>
    <w:rsid w:val="5528549E"/>
    <w:rsid w:val="552A58F0"/>
    <w:rsid w:val="560385E9"/>
    <w:rsid w:val="566B0AF7"/>
    <w:rsid w:val="568A5E1E"/>
    <w:rsid w:val="573CAD0B"/>
    <w:rsid w:val="57418F06"/>
    <w:rsid w:val="57904573"/>
    <w:rsid w:val="57A42079"/>
    <w:rsid w:val="57C2CE3D"/>
    <w:rsid w:val="57DE177F"/>
    <w:rsid w:val="57F075DE"/>
    <w:rsid w:val="584DB7F8"/>
    <w:rsid w:val="585B6B27"/>
    <w:rsid w:val="5865BE42"/>
    <w:rsid w:val="5866DD55"/>
    <w:rsid w:val="586BBE49"/>
    <w:rsid w:val="58B40A92"/>
    <w:rsid w:val="594F7380"/>
    <w:rsid w:val="59568D29"/>
    <w:rsid w:val="596A32B8"/>
    <w:rsid w:val="59A51403"/>
    <w:rsid w:val="59AD7E0E"/>
    <w:rsid w:val="59BA4A1C"/>
    <w:rsid w:val="59BE7404"/>
    <w:rsid w:val="5A4B59A2"/>
    <w:rsid w:val="5B871EC8"/>
    <w:rsid w:val="5BACBD1E"/>
    <w:rsid w:val="5BBD996F"/>
    <w:rsid w:val="5BED8A7C"/>
    <w:rsid w:val="5BFB6167"/>
    <w:rsid w:val="5C47F6E8"/>
    <w:rsid w:val="5CF6ADFD"/>
    <w:rsid w:val="5D157C98"/>
    <w:rsid w:val="5D39AE1B"/>
    <w:rsid w:val="5D7D2ED5"/>
    <w:rsid w:val="5D94FED5"/>
    <w:rsid w:val="5E405203"/>
    <w:rsid w:val="5EBFFC1E"/>
    <w:rsid w:val="5EF8C4FA"/>
    <w:rsid w:val="5FF33BB9"/>
    <w:rsid w:val="60638A98"/>
    <w:rsid w:val="6089694D"/>
    <w:rsid w:val="60A68401"/>
    <w:rsid w:val="60B600C9"/>
    <w:rsid w:val="60C76B37"/>
    <w:rsid w:val="61109A22"/>
    <w:rsid w:val="61256BD8"/>
    <w:rsid w:val="6135BFDC"/>
    <w:rsid w:val="615041DF"/>
    <w:rsid w:val="6162B00C"/>
    <w:rsid w:val="616C7140"/>
    <w:rsid w:val="61894586"/>
    <w:rsid w:val="621A5A22"/>
    <w:rsid w:val="6261D0FA"/>
    <w:rsid w:val="626241ED"/>
    <w:rsid w:val="6266B99A"/>
    <w:rsid w:val="6287B25C"/>
    <w:rsid w:val="62AE79BA"/>
    <w:rsid w:val="62D736E2"/>
    <w:rsid w:val="631D7286"/>
    <w:rsid w:val="635A3282"/>
    <w:rsid w:val="63762DAD"/>
    <w:rsid w:val="63CEBB25"/>
    <w:rsid w:val="63D009C6"/>
    <w:rsid w:val="63F97B2E"/>
    <w:rsid w:val="63FDD48C"/>
    <w:rsid w:val="6479BA6A"/>
    <w:rsid w:val="64A5C9E6"/>
    <w:rsid w:val="65619D3E"/>
    <w:rsid w:val="6572D9CB"/>
    <w:rsid w:val="65A7F27E"/>
    <w:rsid w:val="65AF86F2"/>
    <w:rsid w:val="65EA9FC1"/>
    <w:rsid w:val="66253148"/>
    <w:rsid w:val="66DF108D"/>
    <w:rsid w:val="66E12002"/>
    <w:rsid w:val="67115BBC"/>
    <w:rsid w:val="673DAE29"/>
    <w:rsid w:val="675F7A32"/>
    <w:rsid w:val="67645E97"/>
    <w:rsid w:val="6779A316"/>
    <w:rsid w:val="678C3947"/>
    <w:rsid w:val="67ED3039"/>
    <w:rsid w:val="681724C5"/>
    <w:rsid w:val="684AA497"/>
    <w:rsid w:val="685BBEAB"/>
    <w:rsid w:val="688C9B53"/>
    <w:rsid w:val="6925D54E"/>
    <w:rsid w:val="694B900E"/>
    <w:rsid w:val="6958C097"/>
    <w:rsid w:val="697C71E7"/>
    <w:rsid w:val="6981CAF2"/>
    <w:rsid w:val="69C0C9E3"/>
    <w:rsid w:val="69D0CD6D"/>
    <w:rsid w:val="69EDB0DD"/>
    <w:rsid w:val="6A779116"/>
    <w:rsid w:val="6AD92876"/>
    <w:rsid w:val="6AF58690"/>
    <w:rsid w:val="6B2A16F5"/>
    <w:rsid w:val="6B76D718"/>
    <w:rsid w:val="6BBC56B5"/>
    <w:rsid w:val="6BC75A6A"/>
    <w:rsid w:val="6C7994E7"/>
    <w:rsid w:val="6CA5E890"/>
    <w:rsid w:val="6D0938E0"/>
    <w:rsid w:val="6E02D738"/>
    <w:rsid w:val="6E129B10"/>
    <w:rsid w:val="6E1CDDCC"/>
    <w:rsid w:val="6E876642"/>
    <w:rsid w:val="6E8C34FB"/>
    <w:rsid w:val="6E8C8393"/>
    <w:rsid w:val="6EA619A2"/>
    <w:rsid w:val="6ECA098B"/>
    <w:rsid w:val="6ED24C82"/>
    <w:rsid w:val="6F061040"/>
    <w:rsid w:val="6FA34878"/>
    <w:rsid w:val="6FD96D2F"/>
    <w:rsid w:val="6FE6A9C4"/>
    <w:rsid w:val="702FA546"/>
    <w:rsid w:val="7077E291"/>
    <w:rsid w:val="70CD5A99"/>
    <w:rsid w:val="70D179BD"/>
    <w:rsid w:val="70F4FA41"/>
    <w:rsid w:val="71E80085"/>
    <w:rsid w:val="7200B8DD"/>
    <w:rsid w:val="720C3A1F"/>
    <w:rsid w:val="724DD097"/>
    <w:rsid w:val="72F3FDC7"/>
    <w:rsid w:val="73C5038F"/>
    <w:rsid w:val="74230CB0"/>
    <w:rsid w:val="7453392B"/>
    <w:rsid w:val="74A6090E"/>
    <w:rsid w:val="75116F1B"/>
    <w:rsid w:val="752C32C2"/>
    <w:rsid w:val="7563307B"/>
    <w:rsid w:val="7581A677"/>
    <w:rsid w:val="761B88D1"/>
    <w:rsid w:val="7632550B"/>
    <w:rsid w:val="763C68BC"/>
    <w:rsid w:val="7660B1C5"/>
    <w:rsid w:val="7661C1CA"/>
    <w:rsid w:val="76AB83C6"/>
    <w:rsid w:val="76DDCF67"/>
    <w:rsid w:val="76F6765E"/>
    <w:rsid w:val="76FB8237"/>
    <w:rsid w:val="772C12F7"/>
    <w:rsid w:val="773897C6"/>
    <w:rsid w:val="775A0EF6"/>
    <w:rsid w:val="779B3AD2"/>
    <w:rsid w:val="77BC4685"/>
    <w:rsid w:val="77D07C63"/>
    <w:rsid w:val="77F8E0AC"/>
    <w:rsid w:val="780D91C5"/>
    <w:rsid w:val="7813B79C"/>
    <w:rsid w:val="781A3E5E"/>
    <w:rsid w:val="7844AFAE"/>
    <w:rsid w:val="788DE704"/>
    <w:rsid w:val="789B416D"/>
    <w:rsid w:val="78AE4F2C"/>
    <w:rsid w:val="79896A13"/>
    <w:rsid w:val="79A9E325"/>
    <w:rsid w:val="79DADEDA"/>
    <w:rsid w:val="79EC8C55"/>
    <w:rsid w:val="7A26FBB0"/>
    <w:rsid w:val="7A51CD4B"/>
    <w:rsid w:val="7A6F2342"/>
    <w:rsid w:val="7A8B71D7"/>
    <w:rsid w:val="7A99A38A"/>
    <w:rsid w:val="7AB05349"/>
    <w:rsid w:val="7B66F769"/>
    <w:rsid w:val="7C530462"/>
    <w:rsid w:val="7C743A36"/>
    <w:rsid w:val="7CE3D922"/>
    <w:rsid w:val="7CFAC6FD"/>
    <w:rsid w:val="7D1465A4"/>
    <w:rsid w:val="7D2BE135"/>
    <w:rsid w:val="7D324B6D"/>
    <w:rsid w:val="7D3B5B4B"/>
    <w:rsid w:val="7E0611B5"/>
    <w:rsid w:val="7E2147C0"/>
    <w:rsid w:val="7E23D198"/>
    <w:rsid w:val="7E54A9E5"/>
    <w:rsid w:val="7E6AFE79"/>
    <w:rsid w:val="7EA94A45"/>
    <w:rsid w:val="7EFA5E5F"/>
    <w:rsid w:val="7F119D5D"/>
    <w:rsid w:val="7F2661C6"/>
    <w:rsid w:val="7F671542"/>
    <w:rsid w:val="7FDF0609"/>
    <w:rsid w:val="7FFA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BACE5A"/>
  <w15:chartTrackingRefBased/>
  <w15:docId w15:val="{3CA82374-3D3B-4071-830C-6E59A46ED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3A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033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C27"/>
  </w:style>
  <w:style w:type="paragraph" w:styleId="Footer">
    <w:name w:val="footer"/>
    <w:basedOn w:val="Normal"/>
    <w:link w:val="Foot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C27"/>
  </w:style>
  <w:style w:type="character" w:styleId="Hyperlink">
    <w:name w:val="Hyperlink"/>
    <w:basedOn w:val="DefaultParagraphFont"/>
    <w:uiPriority w:val="99"/>
    <w:unhideWhenUsed/>
    <w:rsid w:val="00353C27"/>
    <w:rPr>
      <w:color w:val="0563C1" w:themeColor="hyperlink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353C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5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bra-Title">
    <w:name w:val="Cobra - Title"/>
    <w:basedOn w:val="Normal"/>
    <w:link w:val="Cobra-TitleCar"/>
    <w:qFormat/>
    <w:rsid w:val="009E58E1"/>
    <w:pPr>
      <w:pBdr>
        <w:bottom w:val="single" w:sz="12" w:space="1" w:color="auto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Title1">
    <w:name w:val="Cobra - Title 1"/>
    <w:basedOn w:val="ListParagraph"/>
    <w:link w:val="Cobra-Title1Car"/>
    <w:qFormat/>
    <w:rsid w:val="009E58E1"/>
    <w:pPr>
      <w:numPr>
        <w:numId w:val="4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customStyle="1" w:styleId="Cobra-TitleCar">
    <w:name w:val="Cobra - Title Car"/>
    <w:basedOn w:val="DefaultParagraphFon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Normal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E58E1"/>
  </w:style>
  <w:style w:type="character" w:customStyle="1" w:styleId="Cobra-Title1Car">
    <w:name w:val="Cobra - Title 1 Car"/>
    <w:basedOn w:val="ListParagraphChar"/>
    <w:link w:val="Cobra-Title1"/>
    <w:rsid w:val="009E58E1"/>
    <w:rPr>
      <w:rFonts w:ascii="Bitter" w:hAnsi="Bitter" w:cs="Clear Sans"/>
      <w:sz w:val="24"/>
      <w:szCs w:val="24"/>
      <w:u w:val="thick"/>
      <w:lang w:val="en-US"/>
    </w:rPr>
  </w:style>
  <w:style w:type="paragraph" w:customStyle="1" w:styleId="Cobra-Titre2">
    <w:name w:val="Cobra - Titre 2"/>
    <w:basedOn w:val="ListParagraph"/>
    <w:link w:val="Cobra-Titre2Car"/>
    <w:qFormat/>
    <w:rsid w:val="009E58E1"/>
    <w:pPr>
      <w:numPr>
        <w:ilvl w:val="1"/>
        <w:numId w:val="4"/>
      </w:numPr>
      <w:spacing w:line="240" w:lineRule="auto"/>
      <w:jc w:val="both"/>
    </w:pPr>
    <w:rPr>
      <w:rFonts w:ascii="Bitter" w:hAnsi="Bitter" w:cs="Clear Sans Light"/>
    </w:rPr>
  </w:style>
  <w:style w:type="character" w:customStyle="1" w:styleId="Cobra-NormalCar">
    <w:name w:val="Cobra - Normal Car"/>
    <w:basedOn w:val="DefaultParagraphFont"/>
    <w:link w:val="Cobra-Normal"/>
    <w:rsid w:val="009E58E1"/>
    <w:rPr>
      <w:rFonts w:ascii="Clear Sans Light" w:hAnsi="Clear Sans Light" w:cs="Clear Sans Light"/>
    </w:rPr>
  </w:style>
  <w:style w:type="paragraph" w:customStyle="1" w:styleId="Cobra-Code">
    <w:name w:val="Cobra - Code"/>
    <w:basedOn w:val="Cobra-Normal"/>
    <w:link w:val="Cobra-CodeCar"/>
    <w:autoRedefine/>
    <w:qFormat/>
    <w:rsid w:val="006F2768"/>
    <w:pPr>
      <w:shd w:val="solid" w:color="auto" w:fill="auto"/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customStyle="1" w:styleId="Cobra-Titre2Car">
    <w:name w:val="Cobra - Titre 2 Car"/>
    <w:basedOn w:val="ListParagraphChar"/>
    <w:link w:val="Cobra-Titre2"/>
    <w:rsid w:val="009E58E1"/>
    <w:rPr>
      <w:rFonts w:ascii="Bitter" w:hAnsi="Bitter" w:cs="Clear Sans Light"/>
      <w:lang w:val="en-US"/>
    </w:rPr>
  </w:style>
  <w:style w:type="paragraph" w:customStyle="1" w:styleId="Cobra-NormalTick">
    <w:name w:val="Cobra - Normal Tick"/>
    <w:basedOn w:val="Cobra-Normal"/>
    <w:link w:val="Cobra-NormalTickCar"/>
    <w:qFormat/>
    <w:rsid w:val="00DA08D0"/>
    <w:pPr>
      <w:numPr>
        <w:numId w:val="5"/>
      </w:numPr>
    </w:pPr>
  </w:style>
  <w:style w:type="character" w:customStyle="1" w:styleId="Cobra-CodeCar">
    <w:name w:val="Cobra - Code Car"/>
    <w:basedOn w:val="DefaultParagraphFont"/>
    <w:link w:val="Cobra-Code"/>
    <w:rsid w:val="006F2768"/>
    <w:rPr>
      <w:rFonts w:ascii="Courier Prime Code" w:hAnsi="Courier Prime Code" w:cs="Clear Sans Light"/>
      <w:color w:val="D9E2F3" w:themeColor="accent1" w:themeTint="33"/>
      <w:shd w:val="solid" w:color="auto" w:fill="auto"/>
    </w:rPr>
  </w:style>
  <w:style w:type="paragraph" w:customStyle="1" w:styleId="Cobra-Annotation">
    <w:name w:val="Cobra - Annotation"/>
    <w:basedOn w:val="Normal"/>
    <w:link w:val="Cobra-AnnotationCar"/>
    <w:autoRedefine/>
    <w:qFormat/>
    <w:rsid w:val="008F53B1"/>
    <w:pPr>
      <w:spacing w:line="240" w:lineRule="auto"/>
      <w:jc w:val="both"/>
    </w:pPr>
    <w:rPr>
      <w:rFonts w:ascii="Clear Sans Light" w:hAnsi="Clear Sans Light" w:cs="Clear Sans Light"/>
      <w:i/>
      <w:color w:val="383838"/>
      <w:sz w:val="18"/>
      <w:szCs w:val="18"/>
      <w:shd w:val="clear" w:color="auto" w:fill="FFFFFF"/>
    </w:rPr>
  </w:style>
  <w:style w:type="character" w:customStyle="1" w:styleId="Cobra-NormalTickCar">
    <w:name w:val="Cobra - Normal Tick Car"/>
    <w:basedOn w:val="Cobra-NormalCar"/>
    <w:link w:val="Cobra-NormalTick"/>
    <w:rsid w:val="00DA08D0"/>
    <w:rPr>
      <w:rFonts w:ascii="Clear Sans Light" w:hAnsi="Clear Sans Light" w:cs="Clear Sans Light"/>
      <w:lang w:val="en-US"/>
    </w:rPr>
  </w:style>
  <w:style w:type="character" w:customStyle="1" w:styleId="Cobra-AnnotationCar">
    <w:name w:val="Cobra - Annotation Car"/>
    <w:basedOn w:val="DefaultParagraphFont"/>
    <w:link w:val="Cobra-Annotation"/>
    <w:rsid w:val="008F53B1"/>
    <w:rPr>
      <w:rFonts w:ascii="Clear Sans Light" w:hAnsi="Clear Sans Light" w:cs="Clear Sans Light"/>
      <w:i/>
      <w:color w:val="383838"/>
      <w:sz w:val="18"/>
      <w:szCs w:val="18"/>
    </w:rPr>
  </w:style>
  <w:style w:type="paragraph" w:customStyle="1" w:styleId="paragraph">
    <w:name w:val="paragraph"/>
    <w:basedOn w:val="Normal"/>
    <w:rsid w:val="001708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normaltextrun">
    <w:name w:val="normaltextrun"/>
    <w:basedOn w:val="DefaultParagraphFont"/>
    <w:rsid w:val="007E6B51"/>
  </w:style>
  <w:style w:type="character" w:customStyle="1" w:styleId="eop">
    <w:name w:val="eop"/>
    <w:basedOn w:val="DefaultParagraphFont"/>
    <w:rsid w:val="007E6B51"/>
  </w:style>
  <w:style w:type="paragraph" w:styleId="NoSpacing">
    <w:name w:val="No Spacing"/>
    <w:uiPriority w:val="1"/>
    <w:qFormat/>
    <w:rsid w:val="00E81F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2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lya\AppData\Local\Packages\Microsoft.MicrosoftEdge_8wekyb3d8bbwe\TempState\Downloads\SUBJECTTEMPLATE%20(5)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2B16D9-7225-46AC-8B4B-A5C33985A82F}">
  <ds:schemaRefs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66b3f1f0-7b2c-4aa7-93d3-b6b8ac0717bf"/>
    <ds:schemaRef ds:uri="d95fd534-4c54-4d0d-8912-e74ddc1547df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75800A1D-1CB3-443B-892F-414EA7EE614F}"/>
</file>

<file path=customXml/itemProps4.xml><?xml version="1.0" encoding="utf-8"?>
<ds:datastoreItem xmlns:ds="http://schemas.openxmlformats.org/officeDocument/2006/customXml" ds:itemID="{3E7CD1FF-0012-4B28-A2FC-0405E16C8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SUBJECTTEMPLATE (5).dotx</Template>
  <TotalTime>1</TotalTime>
  <Pages>1</Pages>
  <Words>1446</Words>
  <Characters>8243</Characters>
  <Application>Microsoft Office Word</Application>
  <DocSecurity>4</DocSecurity>
  <Lines>68</Lines>
  <Paragraphs>19</Paragraphs>
  <ScaleCrop>false</ScaleCrop>
  <Company/>
  <LinksUpToDate>false</LinksUpToDate>
  <CharactersWithSpaces>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Odilya SONGORO</dc:creator>
  <cp:keywords/>
  <dc:description/>
  <cp:lastModifiedBy>Matthieu Vetois</cp:lastModifiedBy>
  <cp:revision>382</cp:revision>
  <cp:lastPrinted>2020-01-02T02:04:00Z</cp:lastPrinted>
  <dcterms:created xsi:type="dcterms:W3CDTF">2020-10-09T12:26:00Z</dcterms:created>
  <dcterms:modified xsi:type="dcterms:W3CDTF">2021-01-22T19:01:00Z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</Properties>
</file>